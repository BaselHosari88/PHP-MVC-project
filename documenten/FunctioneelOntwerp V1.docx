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52145653"/>
        <w:docPartObj>
          <w:docPartGallery w:val="Cover Pages"/>
          <w:docPartUnique/>
        </w:docPartObj>
      </w:sdtPr>
      <w:sdtEndPr>
        <w:rPr>
          <w:rFonts w:eastAsiaTheme="minorEastAsia"/>
          <w:color w:val="595959" w:themeColor="text1" w:themeTint="A6"/>
          <w:sz w:val="28"/>
          <w:szCs w:val="28"/>
          <w:lang w:val="en-US"/>
        </w:rPr>
      </w:sdtEndPr>
      <w:sdtContent>
        <w:p w14:paraId="531BDF22" w14:textId="77777777" w:rsidR="007A68DD" w:rsidRDefault="007A68DD"/>
        <w:p w14:paraId="6F4BF902" w14:textId="77777777" w:rsidR="007A68DD" w:rsidRDefault="003A0579">
          <w:pPr>
            <w:rPr>
              <w:rFonts w:eastAsiaTheme="minorEastAsia"/>
              <w:color w:val="595959" w:themeColor="text1" w:themeTint="A6"/>
              <w:sz w:val="28"/>
              <w:szCs w:val="28"/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4FB5245" wp14:editId="489013B5">
                    <wp:simplePos x="0" y="0"/>
                    <wp:positionH relativeFrom="page">
                      <wp:posOffset>472440</wp:posOffset>
                    </wp:positionH>
                    <wp:positionV relativeFrom="page">
                      <wp:posOffset>8077200</wp:posOffset>
                    </wp:positionV>
                    <wp:extent cx="5753100" cy="484632"/>
                    <wp:effectExtent l="0" t="0" r="0" b="0"/>
                    <wp:wrapSquare wrapText="bothSides"/>
                    <wp:docPr id="2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2087654510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B6C6C9" w14:textId="3E21A583" w:rsidR="003A0579" w:rsidRPr="00034365" w:rsidRDefault="005B5242" w:rsidP="003A0579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034365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Project</w:t>
                                    </w:r>
                                  </w:p>
                                </w:sdtContent>
                              </w:sdt>
                              <w:p w14:paraId="7EF4AD16" w14:textId="609A4202" w:rsidR="003A0579" w:rsidRPr="00034365" w:rsidRDefault="003A0579" w:rsidP="003A0579">
                                <w:pPr>
                                  <w:pStyle w:val="NoSpacing"/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</w:rPr>
                                </w:pPr>
                                <w:r w:rsidRPr="00034365"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</w:rPr>
                                  <w:t xml:space="preserve">Teamnaam: </w:t>
                                </w:r>
                                <w:r w:rsidR="00034365" w:rsidRPr="00034365"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</w:rPr>
                                  <w:t>B</w:t>
                                </w:r>
                                <w:r w:rsidR="00034365"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</w:rPr>
                                  <w:t>LDevs</w:t>
                                </w:r>
                              </w:p>
                              <w:p w14:paraId="0BA11B4F" w14:textId="05268048" w:rsidR="003A0579" w:rsidRPr="00034365" w:rsidRDefault="003A0579" w:rsidP="003A0579">
                                <w:pPr>
                                  <w:pStyle w:val="NoSpacing"/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</w:rPr>
                                </w:pPr>
                                <w:r w:rsidRPr="00034365"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</w:rPr>
                                  <w:t xml:space="preserve">Team: </w:t>
                                </w:r>
                                <w:sdt>
                                  <w:sdtPr>
                                    <w:rPr>
                                      <w:rStyle w:val="SubtleEmphasis"/>
                                      <w:i w:val="0"/>
                                      <w:iCs w:val="0"/>
                                      <w:color w:val="auto"/>
                                    </w:rPr>
                                    <w:alias w:val="Author"/>
                                    <w:tag w:val=""/>
                                    <w:id w:val="36109134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Style w:val="SubtleEmphasis"/>
                                    </w:rPr>
                                  </w:sdtEndPr>
                                  <w:sdtContent>
                                    <w:r w:rsidR="00034365" w:rsidRPr="00034365">
                                      <w:rPr>
                                        <w:rStyle w:val="SubtleEmphasis"/>
                                        <w:i w:val="0"/>
                                        <w:iCs w:val="0"/>
                                        <w:color w:val="auto"/>
                                      </w:rPr>
                                      <w:t>Leannan B</w:t>
                                    </w:r>
                                    <w:r w:rsidR="00034365">
                                      <w:rPr>
                                        <w:rStyle w:val="SubtleEmphasis"/>
                                        <w:i w:val="0"/>
                                        <w:iCs w:val="0"/>
                                        <w:color w:val="auto"/>
                                      </w:rPr>
                                      <w:t>ant, Basel Hosari</w:t>
                                    </w:r>
                                  </w:sdtContent>
                                </w:sdt>
                              </w:p>
                              <w:p w14:paraId="3EA15D85" w14:textId="5D8A7DDC" w:rsidR="003A0579" w:rsidRPr="00F444E9" w:rsidRDefault="003A0579" w:rsidP="003A0579">
                                <w:pPr>
                                  <w:pStyle w:val="NoSpacing"/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</w:rPr>
                                </w:pPr>
                                <w:r w:rsidRPr="00F444E9"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</w:rPr>
                                  <w:t xml:space="preserve">Cohort: </w:t>
                                </w:r>
                                <w:r w:rsidR="005A1013" w:rsidRPr="00F444E9"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</w:rPr>
                                  <w:t>202</w:t>
                                </w:r>
                                <w:r w:rsidR="005B5242" w:rsidRPr="00F444E9"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</w:rPr>
                                  <w:t>1</w:t>
                                </w:r>
                              </w:p>
                              <w:p w14:paraId="4F8D9D85" w14:textId="65D09CBD" w:rsidR="003A0579" w:rsidRPr="00222411" w:rsidRDefault="003A0579" w:rsidP="003A0579">
                                <w:pPr>
                                  <w:pStyle w:val="NoSpacing"/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</w:pPr>
                                <w:r w:rsidRPr="00222411"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 xml:space="preserve">Klant: </w:t>
                                </w:r>
                                <w:r w:rsidR="00034365"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>De Docenten</w:t>
                                </w:r>
                              </w:p>
                              <w:p w14:paraId="06E0C7DE" w14:textId="3347498F" w:rsidR="003A0579" w:rsidRPr="00222411" w:rsidRDefault="003A0579" w:rsidP="003A0579">
                                <w:pPr>
                                  <w:pStyle w:val="NoSpacing"/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</w:pPr>
                                <w:r w:rsidRPr="00222411"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 xml:space="preserve">Versie: </w:t>
                                </w:r>
                                <w:r w:rsidR="008F4085"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>september 2022</w:t>
                                </w:r>
                              </w:p>
                              <w:p w14:paraId="78604D3D" w14:textId="4FAC4943" w:rsidR="003A0579" w:rsidRPr="002132BE" w:rsidRDefault="003A0579" w:rsidP="003A0579">
                                <w:pPr>
                                  <w:pStyle w:val="NoSpacing"/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</w:pPr>
                                <w:r w:rsidRPr="002132BE"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 xml:space="preserve">Datum: </w:t>
                                </w:r>
                                <w:r w:rsidR="00034365">
                                  <w:rPr>
                                    <w:rStyle w:val="SubtleEmphasis"/>
                                    <w:i w:val="0"/>
                                    <w:iCs w:val="0"/>
                                    <w:color w:val="auto"/>
                                    <w:lang w:val="nl-NL"/>
                                  </w:rPr>
                                  <w:t>29-11-2022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4FB524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6" type="#_x0000_t202" style="position:absolute;margin-left:37.2pt;margin-top:636pt;width:453pt;height:38.15pt;z-index:251664384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rnXbAIAADg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2087654510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0B6C6C9" w14:textId="3E21A583" w:rsidR="003A0579" w:rsidRPr="00034365" w:rsidRDefault="005B5242" w:rsidP="003A0579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 w:rsidRPr="00034365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Project</w:t>
                              </w:r>
                            </w:p>
                          </w:sdtContent>
                        </w:sdt>
                        <w:p w14:paraId="7EF4AD16" w14:textId="609A4202" w:rsidR="003A0579" w:rsidRPr="00034365" w:rsidRDefault="003A0579" w:rsidP="003A0579">
                          <w:pPr>
                            <w:pStyle w:val="NoSpacing"/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</w:rPr>
                          </w:pPr>
                          <w:r w:rsidRPr="00034365"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</w:rPr>
                            <w:t xml:space="preserve">Teamnaam: </w:t>
                          </w:r>
                          <w:r w:rsidR="00034365" w:rsidRPr="00034365"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</w:rPr>
                            <w:t>B</w:t>
                          </w:r>
                          <w:r w:rsidR="00034365"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</w:rPr>
                            <w:t>LDevs</w:t>
                          </w:r>
                        </w:p>
                        <w:p w14:paraId="0BA11B4F" w14:textId="05268048" w:rsidR="003A0579" w:rsidRPr="00034365" w:rsidRDefault="003A0579" w:rsidP="003A0579">
                          <w:pPr>
                            <w:pStyle w:val="NoSpacing"/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</w:rPr>
                          </w:pPr>
                          <w:r w:rsidRPr="00034365"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</w:rPr>
                            <w:t xml:space="preserve">Team: </w:t>
                          </w:r>
                          <w:sdt>
                            <w:sdtPr>
                              <w:rPr>
                                <w:rStyle w:val="SubtleEmphasis"/>
                                <w:i w:val="0"/>
                                <w:iCs w:val="0"/>
                                <w:color w:val="auto"/>
                              </w:rPr>
                              <w:alias w:val="Author"/>
                              <w:tag w:val=""/>
                              <w:id w:val="36109134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>
                              <w:rPr>
                                <w:rStyle w:val="SubtleEmphasis"/>
                              </w:rPr>
                            </w:sdtEndPr>
                            <w:sdtContent>
                              <w:r w:rsidR="00034365" w:rsidRPr="00034365">
                                <w:rPr>
                                  <w:rStyle w:val="SubtleEmphasis"/>
                                  <w:i w:val="0"/>
                                  <w:iCs w:val="0"/>
                                  <w:color w:val="auto"/>
                                </w:rPr>
                                <w:t>Leannan B</w:t>
                              </w:r>
                              <w:r w:rsidR="00034365">
                                <w:rPr>
                                  <w:rStyle w:val="SubtleEmphasis"/>
                                  <w:i w:val="0"/>
                                  <w:iCs w:val="0"/>
                                  <w:color w:val="auto"/>
                                </w:rPr>
                                <w:t>ant, Basel Hosari</w:t>
                              </w:r>
                            </w:sdtContent>
                          </w:sdt>
                        </w:p>
                        <w:p w14:paraId="3EA15D85" w14:textId="5D8A7DDC" w:rsidR="003A0579" w:rsidRPr="00F444E9" w:rsidRDefault="003A0579" w:rsidP="003A0579">
                          <w:pPr>
                            <w:pStyle w:val="NoSpacing"/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</w:rPr>
                          </w:pPr>
                          <w:r w:rsidRPr="00F444E9"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</w:rPr>
                            <w:t xml:space="preserve">Cohort: </w:t>
                          </w:r>
                          <w:r w:rsidR="005A1013" w:rsidRPr="00F444E9"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</w:rPr>
                            <w:t>202</w:t>
                          </w:r>
                          <w:r w:rsidR="005B5242" w:rsidRPr="00F444E9"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</w:rPr>
                            <w:t>1</w:t>
                          </w:r>
                        </w:p>
                        <w:p w14:paraId="4F8D9D85" w14:textId="65D09CBD" w:rsidR="003A0579" w:rsidRPr="00222411" w:rsidRDefault="003A0579" w:rsidP="003A0579">
                          <w:pPr>
                            <w:pStyle w:val="NoSpacing"/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  <w:lang w:val="nl-NL"/>
                            </w:rPr>
                          </w:pPr>
                          <w:r w:rsidRPr="00222411"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  <w:lang w:val="nl-NL"/>
                            </w:rPr>
                            <w:t xml:space="preserve">Klant: </w:t>
                          </w:r>
                          <w:r w:rsidR="00034365"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  <w:lang w:val="nl-NL"/>
                            </w:rPr>
                            <w:t>De Docenten</w:t>
                          </w:r>
                        </w:p>
                        <w:p w14:paraId="06E0C7DE" w14:textId="3347498F" w:rsidR="003A0579" w:rsidRPr="00222411" w:rsidRDefault="003A0579" w:rsidP="003A0579">
                          <w:pPr>
                            <w:pStyle w:val="NoSpacing"/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  <w:lang w:val="nl-NL"/>
                            </w:rPr>
                          </w:pPr>
                          <w:r w:rsidRPr="00222411"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  <w:lang w:val="nl-NL"/>
                            </w:rPr>
                            <w:t xml:space="preserve">Versie: </w:t>
                          </w:r>
                          <w:r w:rsidR="008F4085"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  <w:lang w:val="nl-NL"/>
                            </w:rPr>
                            <w:t>september 2022</w:t>
                          </w:r>
                        </w:p>
                        <w:p w14:paraId="78604D3D" w14:textId="4FAC4943" w:rsidR="003A0579" w:rsidRPr="002132BE" w:rsidRDefault="003A0579" w:rsidP="003A0579">
                          <w:pPr>
                            <w:pStyle w:val="NoSpacing"/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  <w:lang w:val="nl-NL"/>
                            </w:rPr>
                          </w:pPr>
                          <w:r w:rsidRPr="002132BE"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  <w:lang w:val="nl-NL"/>
                            </w:rPr>
                            <w:t xml:space="preserve">Datum: </w:t>
                          </w:r>
                          <w:r w:rsidR="00034365">
                            <w:rPr>
                              <w:rStyle w:val="SubtleEmphasis"/>
                              <w:i w:val="0"/>
                              <w:iCs w:val="0"/>
                              <w:color w:val="auto"/>
                              <w:lang w:val="nl-NL"/>
                            </w:rPr>
                            <w:t>29-11-2022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A68D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A50DD25" wp14:editId="6B40BED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6F9B850" w14:textId="77777777" w:rsidR="007A68DD" w:rsidRDefault="00F205B8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r w:rsidRPr="00F205B8"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>Functioneel Ontwerp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5A50DD25" id="Group 125" o:spid="_x0000_s1027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">
                    <o:lock v:ext="edit" aspectratio="t"/>
                    <v:shape id="Freeform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46F9B850" w14:textId="77777777" w:rsidR="007A68DD" w:rsidRDefault="00F205B8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F205B8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Functioneel Ontwerp</w:t>
                            </w:r>
                          </w:p>
                        </w:txbxContent>
                      </v:textbox>
                    </v:shape>
                    <v:shape id="Freeform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7A68D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DE61540" wp14:editId="6EC9F55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04F888" w14:textId="77777777" w:rsidR="007A68DD" w:rsidRDefault="000E7F49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54C8A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ROC Mondriaan</w:t>
                                    </w:r>
                                  </w:sdtContent>
                                </w:sdt>
                                <w:r w:rsidR="007A68DD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7A68DD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Address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54C8A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Den Haag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E61540" id="Text Box 128" o:spid="_x0000_s1030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" filled="f" stroked="f" strokeweight=".5pt">
                    <v:textbox style="mso-fit-shape-to-text:t" inset="1in,0,86.4pt,0">
                      <w:txbxContent>
                        <w:p w14:paraId="0304F888" w14:textId="77777777" w:rsidR="007A68DD" w:rsidRDefault="000E7F49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54C8A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ROC Mondriaan</w:t>
                              </w:r>
                            </w:sdtContent>
                          </w:sdt>
                          <w:r w:rsidR="007A68DD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7A68DD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Address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F54C8A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Den Haag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7A68D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4D4FFB0" wp14:editId="0A61E612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1F8A276" w14:textId="258C3875" w:rsidR="007A68DD" w:rsidRDefault="00F54C8A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</w:t>
                                    </w:r>
                                    <w:r w:rsidR="00F205B8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</w:t>
                                    </w:r>
                                    <w:r w:rsidR="008F4085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4D4FFB0"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1F8A276" w14:textId="258C3875" w:rsidR="007A68DD" w:rsidRDefault="00F54C8A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</w:t>
                              </w:r>
                              <w:r w:rsidR="00F205B8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</w:t>
                              </w:r>
                              <w:r w:rsidR="008F4085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7A68DD">
            <w:rPr>
              <w:rFonts w:eastAsiaTheme="minorEastAsia"/>
              <w:color w:val="595959" w:themeColor="text1" w:themeTint="A6"/>
              <w:sz w:val="28"/>
              <w:szCs w:val="28"/>
              <w:lang w:val="en-US"/>
            </w:rPr>
            <w:br w:type="page"/>
          </w:r>
        </w:p>
      </w:sdtContent>
    </w:sdt>
    <w:bookmarkStart w:id="0" w:name="_Toc11542904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1237253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9CC3E0" w14:textId="77777777" w:rsidR="00F54C8A" w:rsidRDefault="00F54C8A" w:rsidP="001D4C53">
          <w:pPr>
            <w:pStyle w:val="Heading1"/>
            <w:numPr>
              <w:ilvl w:val="0"/>
              <w:numId w:val="0"/>
            </w:numPr>
            <w:ind w:left="432" w:hanging="432"/>
          </w:pPr>
          <w:r>
            <w:t>Inhoud</w:t>
          </w:r>
          <w:bookmarkEnd w:id="0"/>
        </w:p>
        <w:p w14:paraId="1DA00906" w14:textId="714E67C5" w:rsidR="00682B91" w:rsidRDefault="00F54C8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429045" w:history="1">
            <w:r w:rsidR="00682B91" w:rsidRPr="00F860DE">
              <w:rPr>
                <w:rStyle w:val="Hyperlink"/>
                <w:noProof/>
              </w:rPr>
              <w:t>Inhoud</w:t>
            </w:r>
            <w:r w:rsidR="00682B91">
              <w:rPr>
                <w:noProof/>
                <w:webHidden/>
              </w:rPr>
              <w:tab/>
            </w:r>
            <w:r w:rsidR="00682B91">
              <w:rPr>
                <w:noProof/>
                <w:webHidden/>
              </w:rPr>
              <w:fldChar w:fldCharType="begin"/>
            </w:r>
            <w:r w:rsidR="00682B91">
              <w:rPr>
                <w:noProof/>
                <w:webHidden/>
              </w:rPr>
              <w:instrText xml:space="preserve"> PAGEREF _Toc115429045 \h </w:instrText>
            </w:r>
            <w:r w:rsidR="00682B91">
              <w:rPr>
                <w:noProof/>
                <w:webHidden/>
              </w:rPr>
            </w:r>
            <w:r w:rsidR="00682B91">
              <w:rPr>
                <w:noProof/>
                <w:webHidden/>
              </w:rPr>
              <w:fldChar w:fldCharType="separate"/>
            </w:r>
            <w:r w:rsidR="00682B91">
              <w:rPr>
                <w:noProof/>
                <w:webHidden/>
              </w:rPr>
              <w:t>1</w:t>
            </w:r>
            <w:r w:rsidR="00682B91">
              <w:rPr>
                <w:noProof/>
                <w:webHidden/>
              </w:rPr>
              <w:fldChar w:fldCharType="end"/>
            </w:r>
          </w:hyperlink>
        </w:p>
        <w:p w14:paraId="1F86FDC1" w14:textId="52DCCFB7" w:rsidR="00682B91" w:rsidRDefault="000E7F4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15429046" w:history="1">
            <w:r w:rsidR="00682B91" w:rsidRPr="00F860DE">
              <w:rPr>
                <w:rStyle w:val="Hyperlink"/>
                <w:noProof/>
              </w:rPr>
              <w:t>1</w:t>
            </w:r>
            <w:r w:rsidR="00682B91">
              <w:rPr>
                <w:rFonts w:eastAsiaTheme="minorEastAsia"/>
                <w:noProof/>
                <w:lang w:eastAsia="nl-NL"/>
              </w:rPr>
              <w:tab/>
            </w:r>
            <w:r w:rsidR="00682B91" w:rsidRPr="00F860DE">
              <w:rPr>
                <w:rStyle w:val="Hyperlink"/>
                <w:noProof/>
              </w:rPr>
              <w:t>Inleiding</w:t>
            </w:r>
            <w:r w:rsidR="00682B91">
              <w:rPr>
                <w:noProof/>
                <w:webHidden/>
              </w:rPr>
              <w:tab/>
            </w:r>
            <w:r w:rsidR="00682B91">
              <w:rPr>
                <w:noProof/>
                <w:webHidden/>
              </w:rPr>
              <w:fldChar w:fldCharType="begin"/>
            </w:r>
            <w:r w:rsidR="00682B91">
              <w:rPr>
                <w:noProof/>
                <w:webHidden/>
              </w:rPr>
              <w:instrText xml:space="preserve"> PAGEREF _Toc115429046 \h </w:instrText>
            </w:r>
            <w:r w:rsidR="00682B91">
              <w:rPr>
                <w:noProof/>
                <w:webHidden/>
              </w:rPr>
            </w:r>
            <w:r w:rsidR="00682B91">
              <w:rPr>
                <w:noProof/>
                <w:webHidden/>
              </w:rPr>
              <w:fldChar w:fldCharType="separate"/>
            </w:r>
            <w:r w:rsidR="00682B91">
              <w:rPr>
                <w:noProof/>
                <w:webHidden/>
              </w:rPr>
              <w:t>2</w:t>
            </w:r>
            <w:r w:rsidR="00682B91">
              <w:rPr>
                <w:noProof/>
                <w:webHidden/>
              </w:rPr>
              <w:fldChar w:fldCharType="end"/>
            </w:r>
          </w:hyperlink>
        </w:p>
        <w:p w14:paraId="18C18F09" w14:textId="30133089" w:rsidR="00682B91" w:rsidRDefault="000E7F4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15429047" w:history="1">
            <w:r w:rsidR="00682B91" w:rsidRPr="00F860DE">
              <w:rPr>
                <w:rStyle w:val="Hyperlink"/>
                <w:noProof/>
              </w:rPr>
              <w:t>2</w:t>
            </w:r>
            <w:r w:rsidR="00682B91">
              <w:rPr>
                <w:rFonts w:eastAsiaTheme="minorEastAsia"/>
                <w:noProof/>
                <w:lang w:eastAsia="nl-NL"/>
              </w:rPr>
              <w:tab/>
            </w:r>
            <w:r w:rsidR="00682B91" w:rsidRPr="00F860DE">
              <w:rPr>
                <w:rStyle w:val="Hyperlink"/>
                <w:noProof/>
              </w:rPr>
              <w:t>User Story</w:t>
            </w:r>
            <w:r w:rsidR="00682B91">
              <w:rPr>
                <w:noProof/>
                <w:webHidden/>
              </w:rPr>
              <w:tab/>
            </w:r>
            <w:r w:rsidR="00682B91">
              <w:rPr>
                <w:noProof/>
                <w:webHidden/>
              </w:rPr>
              <w:fldChar w:fldCharType="begin"/>
            </w:r>
            <w:r w:rsidR="00682B91">
              <w:rPr>
                <w:noProof/>
                <w:webHidden/>
              </w:rPr>
              <w:instrText xml:space="preserve"> PAGEREF _Toc115429047 \h </w:instrText>
            </w:r>
            <w:r w:rsidR="00682B91">
              <w:rPr>
                <w:noProof/>
                <w:webHidden/>
              </w:rPr>
            </w:r>
            <w:r w:rsidR="00682B91">
              <w:rPr>
                <w:noProof/>
                <w:webHidden/>
              </w:rPr>
              <w:fldChar w:fldCharType="separate"/>
            </w:r>
            <w:r w:rsidR="00682B91">
              <w:rPr>
                <w:noProof/>
                <w:webHidden/>
              </w:rPr>
              <w:t>2</w:t>
            </w:r>
            <w:r w:rsidR="00682B91">
              <w:rPr>
                <w:noProof/>
                <w:webHidden/>
              </w:rPr>
              <w:fldChar w:fldCharType="end"/>
            </w:r>
          </w:hyperlink>
        </w:p>
        <w:p w14:paraId="54990F68" w14:textId="1420DE75" w:rsidR="00682B91" w:rsidRDefault="000E7F4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15429048" w:history="1">
            <w:r w:rsidR="00682B91" w:rsidRPr="00F860DE">
              <w:rPr>
                <w:rStyle w:val="Hyperlink"/>
                <w:noProof/>
              </w:rPr>
              <w:t>3</w:t>
            </w:r>
            <w:r w:rsidR="00682B91">
              <w:rPr>
                <w:rFonts w:eastAsiaTheme="minorEastAsia"/>
                <w:noProof/>
                <w:lang w:eastAsia="nl-NL"/>
              </w:rPr>
              <w:tab/>
            </w:r>
            <w:r w:rsidR="00682B91" w:rsidRPr="00F860DE">
              <w:rPr>
                <w:rStyle w:val="Hyperlink"/>
                <w:noProof/>
              </w:rPr>
              <w:t>Wireframe</w:t>
            </w:r>
            <w:r w:rsidR="00682B91">
              <w:rPr>
                <w:noProof/>
                <w:webHidden/>
              </w:rPr>
              <w:tab/>
            </w:r>
            <w:r w:rsidR="00682B91">
              <w:rPr>
                <w:noProof/>
                <w:webHidden/>
              </w:rPr>
              <w:fldChar w:fldCharType="begin"/>
            </w:r>
            <w:r w:rsidR="00682B91">
              <w:rPr>
                <w:noProof/>
                <w:webHidden/>
              </w:rPr>
              <w:instrText xml:space="preserve"> PAGEREF _Toc115429048 \h </w:instrText>
            </w:r>
            <w:r w:rsidR="00682B91">
              <w:rPr>
                <w:noProof/>
                <w:webHidden/>
              </w:rPr>
            </w:r>
            <w:r w:rsidR="00682B91">
              <w:rPr>
                <w:noProof/>
                <w:webHidden/>
              </w:rPr>
              <w:fldChar w:fldCharType="separate"/>
            </w:r>
            <w:r w:rsidR="00682B91">
              <w:rPr>
                <w:noProof/>
                <w:webHidden/>
              </w:rPr>
              <w:t>3</w:t>
            </w:r>
            <w:r w:rsidR="00682B91">
              <w:rPr>
                <w:noProof/>
                <w:webHidden/>
              </w:rPr>
              <w:fldChar w:fldCharType="end"/>
            </w:r>
          </w:hyperlink>
        </w:p>
        <w:p w14:paraId="0EF0D908" w14:textId="4EFA1231" w:rsidR="00682B91" w:rsidRDefault="000E7F4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15429049" w:history="1">
            <w:r w:rsidR="00682B91" w:rsidRPr="00F860DE">
              <w:rPr>
                <w:rStyle w:val="Hyperlink"/>
                <w:noProof/>
              </w:rPr>
              <w:t>3.1</w:t>
            </w:r>
            <w:r w:rsidR="00682B91">
              <w:rPr>
                <w:rFonts w:eastAsiaTheme="minorEastAsia"/>
                <w:noProof/>
                <w:lang w:eastAsia="nl-NL"/>
              </w:rPr>
              <w:tab/>
            </w:r>
            <w:r w:rsidR="00682B91" w:rsidRPr="00F860DE">
              <w:rPr>
                <w:rStyle w:val="Hyperlink"/>
                <w:noProof/>
              </w:rPr>
              <w:t>&lt;naam van wireframe pagina&gt;</w:t>
            </w:r>
            <w:r w:rsidR="00682B91">
              <w:rPr>
                <w:noProof/>
                <w:webHidden/>
              </w:rPr>
              <w:tab/>
            </w:r>
            <w:r w:rsidR="00682B91">
              <w:rPr>
                <w:noProof/>
                <w:webHidden/>
              </w:rPr>
              <w:fldChar w:fldCharType="begin"/>
            </w:r>
            <w:r w:rsidR="00682B91">
              <w:rPr>
                <w:noProof/>
                <w:webHidden/>
              </w:rPr>
              <w:instrText xml:space="preserve"> PAGEREF _Toc115429049 \h </w:instrText>
            </w:r>
            <w:r w:rsidR="00682B91">
              <w:rPr>
                <w:noProof/>
                <w:webHidden/>
              </w:rPr>
            </w:r>
            <w:r w:rsidR="00682B91">
              <w:rPr>
                <w:noProof/>
                <w:webHidden/>
              </w:rPr>
              <w:fldChar w:fldCharType="separate"/>
            </w:r>
            <w:r w:rsidR="00682B91">
              <w:rPr>
                <w:noProof/>
                <w:webHidden/>
              </w:rPr>
              <w:t>3</w:t>
            </w:r>
            <w:r w:rsidR="00682B91">
              <w:rPr>
                <w:noProof/>
                <w:webHidden/>
              </w:rPr>
              <w:fldChar w:fldCharType="end"/>
            </w:r>
          </w:hyperlink>
        </w:p>
        <w:p w14:paraId="48C2CFFD" w14:textId="677A0577" w:rsidR="00682B91" w:rsidRDefault="000E7F49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15429050" w:history="1">
            <w:r w:rsidR="00682B91" w:rsidRPr="00F860DE">
              <w:rPr>
                <w:rStyle w:val="Hyperlink"/>
                <w:noProof/>
              </w:rPr>
              <w:t>3.1.1</w:t>
            </w:r>
            <w:r w:rsidR="00682B91">
              <w:rPr>
                <w:noProof/>
              </w:rPr>
              <w:tab/>
            </w:r>
            <w:r w:rsidR="00682B91" w:rsidRPr="00F860DE">
              <w:rPr>
                <w:rStyle w:val="Hyperlink"/>
                <w:noProof/>
              </w:rPr>
              <w:t>Koppeling met de user-story</w:t>
            </w:r>
            <w:r w:rsidR="00682B91">
              <w:rPr>
                <w:noProof/>
                <w:webHidden/>
              </w:rPr>
              <w:tab/>
            </w:r>
            <w:r w:rsidR="00682B91">
              <w:rPr>
                <w:noProof/>
                <w:webHidden/>
              </w:rPr>
              <w:fldChar w:fldCharType="begin"/>
            </w:r>
            <w:r w:rsidR="00682B91">
              <w:rPr>
                <w:noProof/>
                <w:webHidden/>
              </w:rPr>
              <w:instrText xml:space="preserve"> PAGEREF _Toc115429050 \h </w:instrText>
            </w:r>
            <w:r w:rsidR="00682B91">
              <w:rPr>
                <w:noProof/>
                <w:webHidden/>
              </w:rPr>
            </w:r>
            <w:r w:rsidR="00682B91">
              <w:rPr>
                <w:noProof/>
                <w:webHidden/>
              </w:rPr>
              <w:fldChar w:fldCharType="separate"/>
            </w:r>
            <w:r w:rsidR="00682B91">
              <w:rPr>
                <w:noProof/>
                <w:webHidden/>
              </w:rPr>
              <w:t>3</w:t>
            </w:r>
            <w:r w:rsidR="00682B91">
              <w:rPr>
                <w:noProof/>
                <w:webHidden/>
              </w:rPr>
              <w:fldChar w:fldCharType="end"/>
            </w:r>
          </w:hyperlink>
        </w:p>
        <w:p w14:paraId="74B1ECB5" w14:textId="2BFDE40A" w:rsidR="00682B91" w:rsidRDefault="000E7F49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15429051" w:history="1">
            <w:r w:rsidR="00682B91" w:rsidRPr="00F860DE">
              <w:rPr>
                <w:rStyle w:val="Hyperlink"/>
                <w:noProof/>
              </w:rPr>
              <w:t>3.2</w:t>
            </w:r>
            <w:r w:rsidR="00682B91">
              <w:rPr>
                <w:rFonts w:eastAsiaTheme="minorEastAsia"/>
                <w:noProof/>
                <w:lang w:eastAsia="nl-NL"/>
              </w:rPr>
              <w:tab/>
            </w:r>
            <w:r w:rsidR="00682B91" w:rsidRPr="00F860DE">
              <w:rPr>
                <w:rStyle w:val="Hyperlink"/>
                <w:noProof/>
              </w:rPr>
              <w:t>&lt;naam van wireframe pagina&gt;</w:t>
            </w:r>
            <w:r w:rsidR="00682B91">
              <w:rPr>
                <w:noProof/>
                <w:webHidden/>
              </w:rPr>
              <w:tab/>
            </w:r>
            <w:r w:rsidR="00682B91">
              <w:rPr>
                <w:noProof/>
                <w:webHidden/>
              </w:rPr>
              <w:fldChar w:fldCharType="begin"/>
            </w:r>
            <w:r w:rsidR="00682B91">
              <w:rPr>
                <w:noProof/>
                <w:webHidden/>
              </w:rPr>
              <w:instrText xml:space="preserve"> PAGEREF _Toc115429051 \h </w:instrText>
            </w:r>
            <w:r w:rsidR="00682B91">
              <w:rPr>
                <w:noProof/>
                <w:webHidden/>
              </w:rPr>
            </w:r>
            <w:r w:rsidR="00682B91">
              <w:rPr>
                <w:noProof/>
                <w:webHidden/>
              </w:rPr>
              <w:fldChar w:fldCharType="separate"/>
            </w:r>
            <w:r w:rsidR="00682B91">
              <w:rPr>
                <w:noProof/>
                <w:webHidden/>
              </w:rPr>
              <w:t>3</w:t>
            </w:r>
            <w:r w:rsidR="00682B91">
              <w:rPr>
                <w:noProof/>
                <w:webHidden/>
              </w:rPr>
              <w:fldChar w:fldCharType="end"/>
            </w:r>
          </w:hyperlink>
        </w:p>
        <w:p w14:paraId="68D2C6C0" w14:textId="1DAEA7D4" w:rsidR="00682B91" w:rsidRDefault="000E7F49">
          <w:pPr>
            <w:pStyle w:val="TOC3"/>
            <w:tabs>
              <w:tab w:val="left" w:pos="1320"/>
              <w:tab w:val="right" w:leader="dot" w:pos="9016"/>
            </w:tabs>
            <w:rPr>
              <w:noProof/>
            </w:rPr>
          </w:pPr>
          <w:hyperlink w:anchor="_Toc115429052" w:history="1">
            <w:r w:rsidR="00682B91" w:rsidRPr="00F860DE">
              <w:rPr>
                <w:rStyle w:val="Hyperlink"/>
                <w:noProof/>
              </w:rPr>
              <w:t>3.2.1</w:t>
            </w:r>
            <w:r w:rsidR="00682B91">
              <w:rPr>
                <w:noProof/>
              </w:rPr>
              <w:tab/>
            </w:r>
            <w:r w:rsidR="00682B91" w:rsidRPr="00F860DE">
              <w:rPr>
                <w:rStyle w:val="Hyperlink"/>
                <w:noProof/>
              </w:rPr>
              <w:t>Koppeling met de user-story</w:t>
            </w:r>
            <w:r w:rsidR="00682B91">
              <w:rPr>
                <w:noProof/>
                <w:webHidden/>
              </w:rPr>
              <w:tab/>
            </w:r>
            <w:r w:rsidR="00682B91">
              <w:rPr>
                <w:noProof/>
                <w:webHidden/>
              </w:rPr>
              <w:fldChar w:fldCharType="begin"/>
            </w:r>
            <w:r w:rsidR="00682B91">
              <w:rPr>
                <w:noProof/>
                <w:webHidden/>
              </w:rPr>
              <w:instrText xml:space="preserve"> PAGEREF _Toc115429052 \h </w:instrText>
            </w:r>
            <w:r w:rsidR="00682B91">
              <w:rPr>
                <w:noProof/>
                <w:webHidden/>
              </w:rPr>
            </w:r>
            <w:r w:rsidR="00682B91">
              <w:rPr>
                <w:noProof/>
                <w:webHidden/>
              </w:rPr>
              <w:fldChar w:fldCharType="separate"/>
            </w:r>
            <w:r w:rsidR="00682B91">
              <w:rPr>
                <w:noProof/>
                <w:webHidden/>
              </w:rPr>
              <w:t>3</w:t>
            </w:r>
            <w:r w:rsidR="00682B91">
              <w:rPr>
                <w:noProof/>
                <w:webHidden/>
              </w:rPr>
              <w:fldChar w:fldCharType="end"/>
            </w:r>
          </w:hyperlink>
        </w:p>
        <w:p w14:paraId="791F9C46" w14:textId="4D1ECAF9" w:rsidR="00682B91" w:rsidRDefault="000E7F4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15429053" w:history="1">
            <w:r w:rsidR="00682B91" w:rsidRPr="00F860DE">
              <w:rPr>
                <w:rStyle w:val="Hyperlink"/>
                <w:noProof/>
              </w:rPr>
              <w:t>4</w:t>
            </w:r>
            <w:r w:rsidR="00682B91">
              <w:rPr>
                <w:rFonts w:eastAsiaTheme="minorEastAsia"/>
                <w:noProof/>
                <w:lang w:eastAsia="nl-NL"/>
              </w:rPr>
              <w:tab/>
            </w:r>
            <w:r w:rsidR="00682B91" w:rsidRPr="00F860DE">
              <w:rPr>
                <w:rStyle w:val="Hyperlink"/>
                <w:noProof/>
              </w:rPr>
              <w:t>Sitemap</w:t>
            </w:r>
            <w:r w:rsidR="00682B91">
              <w:rPr>
                <w:noProof/>
                <w:webHidden/>
              </w:rPr>
              <w:tab/>
            </w:r>
            <w:r w:rsidR="00682B91">
              <w:rPr>
                <w:noProof/>
                <w:webHidden/>
              </w:rPr>
              <w:fldChar w:fldCharType="begin"/>
            </w:r>
            <w:r w:rsidR="00682B91">
              <w:rPr>
                <w:noProof/>
                <w:webHidden/>
              </w:rPr>
              <w:instrText xml:space="preserve"> PAGEREF _Toc115429053 \h </w:instrText>
            </w:r>
            <w:r w:rsidR="00682B91">
              <w:rPr>
                <w:noProof/>
                <w:webHidden/>
              </w:rPr>
            </w:r>
            <w:r w:rsidR="00682B91">
              <w:rPr>
                <w:noProof/>
                <w:webHidden/>
              </w:rPr>
              <w:fldChar w:fldCharType="separate"/>
            </w:r>
            <w:r w:rsidR="00682B91">
              <w:rPr>
                <w:noProof/>
                <w:webHidden/>
              </w:rPr>
              <w:t>4</w:t>
            </w:r>
            <w:r w:rsidR="00682B91">
              <w:rPr>
                <w:noProof/>
                <w:webHidden/>
              </w:rPr>
              <w:fldChar w:fldCharType="end"/>
            </w:r>
          </w:hyperlink>
        </w:p>
        <w:p w14:paraId="4CBB122E" w14:textId="57F87142" w:rsidR="00682B91" w:rsidRDefault="000E7F4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15429054" w:history="1">
            <w:r w:rsidR="00682B91" w:rsidRPr="00F860DE">
              <w:rPr>
                <w:rStyle w:val="Hyperlink"/>
                <w:noProof/>
              </w:rPr>
              <w:t>5</w:t>
            </w:r>
            <w:r w:rsidR="00682B91">
              <w:rPr>
                <w:rFonts w:eastAsiaTheme="minorEastAsia"/>
                <w:noProof/>
                <w:lang w:eastAsia="nl-NL"/>
              </w:rPr>
              <w:tab/>
            </w:r>
            <w:r w:rsidR="00682B91" w:rsidRPr="00F860DE">
              <w:rPr>
                <w:rStyle w:val="Hyperlink"/>
                <w:noProof/>
              </w:rPr>
              <w:t>Mockup</w:t>
            </w:r>
            <w:r w:rsidR="00682B91">
              <w:rPr>
                <w:noProof/>
                <w:webHidden/>
              </w:rPr>
              <w:tab/>
            </w:r>
            <w:r w:rsidR="00682B91">
              <w:rPr>
                <w:noProof/>
                <w:webHidden/>
              </w:rPr>
              <w:fldChar w:fldCharType="begin"/>
            </w:r>
            <w:r w:rsidR="00682B91">
              <w:rPr>
                <w:noProof/>
                <w:webHidden/>
              </w:rPr>
              <w:instrText xml:space="preserve"> PAGEREF _Toc115429054 \h </w:instrText>
            </w:r>
            <w:r w:rsidR="00682B91">
              <w:rPr>
                <w:noProof/>
                <w:webHidden/>
              </w:rPr>
            </w:r>
            <w:r w:rsidR="00682B91">
              <w:rPr>
                <w:noProof/>
                <w:webHidden/>
              </w:rPr>
              <w:fldChar w:fldCharType="separate"/>
            </w:r>
            <w:r w:rsidR="00682B91">
              <w:rPr>
                <w:noProof/>
                <w:webHidden/>
              </w:rPr>
              <w:t>5</w:t>
            </w:r>
            <w:r w:rsidR="00682B91">
              <w:rPr>
                <w:noProof/>
                <w:webHidden/>
              </w:rPr>
              <w:fldChar w:fldCharType="end"/>
            </w:r>
          </w:hyperlink>
        </w:p>
        <w:p w14:paraId="19DB1F6A" w14:textId="3FB54627" w:rsidR="00F54C8A" w:rsidRDefault="00F54C8A">
          <w:r>
            <w:rPr>
              <w:b/>
              <w:bCs/>
            </w:rPr>
            <w:fldChar w:fldCharType="end"/>
          </w:r>
        </w:p>
      </w:sdtContent>
    </w:sdt>
    <w:p w14:paraId="0650D817" w14:textId="77777777" w:rsidR="007A68DD" w:rsidRDefault="007A68D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290D804" w14:textId="44BE28EC" w:rsidR="006C0102" w:rsidRDefault="006C0102" w:rsidP="002F11DC">
      <w:pPr>
        <w:pStyle w:val="Heading1"/>
      </w:pPr>
      <w:bookmarkStart w:id="1" w:name="_Toc115429046"/>
      <w:r>
        <w:lastRenderedPageBreak/>
        <w:t>Inleiding</w:t>
      </w:r>
      <w:bookmarkEnd w:id="1"/>
    </w:p>
    <w:p w14:paraId="71138BD8" w14:textId="245348AA" w:rsidR="008D4B00" w:rsidRPr="00576089" w:rsidRDefault="00576089" w:rsidP="00576089">
      <w:r>
        <w:t>We kr</w:t>
      </w:r>
      <w:r w:rsidR="00B471EA">
        <w:t xml:space="preserve">egen </w:t>
      </w:r>
      <w:r w:rsidR="00ED6C00">
        <w:t xml:space="preserve">als project om een website te maken </w:t>
      </w:r>
      <w:r w:rsidR="00E84585">
        <w:t xml:space="preserve">voor reviews van producten. In de website kan </w:t>
      </w:r>
      <w:r w:rsidR="0014151C">
        <w:t xml:space="preserve">de klant producten in categorieën tonen en vervolgens </w:t>
      </w:r>
      <w:r w:rsidR="00435AB8">
        <w:t>een review van het product geven. Het project heet “</w:t>
      </w:r>
      <w:r w:rsidR="00435AB8" w:rsidRPr="00435AB8">
        <w:rPr>
          <w:b/>
          <w:bCs/>
        </w:rPr>
        <w:t>ReviewYourExperience</w:t>
      </w:r>
      <w:r w:rsidR="00435AB8">
        <w:t>”</w:t>
      </w:r>
      <w:r w:rsidR="000E359D">
        <w:t>,</w:t>
      </w:r>
      <w:r w:rsidR="00A45406">
        <w:t xml:space="preserve"> omdat we de thema mochten kiezen, </w:t>
      </w:r>
      <w:r w:rsidR="002A085F">
        <w:t>hebben wij</w:t>
      </w:r>
      <w:r w:rsidR="00924D83">
        <w:t xml:space="preserve"> </w:t>
      </w:r>
      <w:r w:rsidR="002A085F">
        <w:t xml:space="preserve">laptops gekozen als </w:t>
      </w:r>
      <w:r w:rsidR="00E124AF">
        <w:t xml:space="preserve">onderwerp. Er </w:t>
      </w:r>
      <w:r w:rsidR="00851B6C">
        <w:t>komen verschillende dingen in onze website, zoals een Register/login systeem</w:t>
      </w:r>
      <w:r w:rsidR="00711B3D">
        <w:t>. De Admins mogen inloggen en daar krijgen ze</w:t>
      </w:r>
      <w:r w:rsidR="00E16256">
        <w:t xml:space="preserve"> toegang tot een master/en details pagina waar ze de producten mogen bewerken,</w:t>
      </w:r>
      <w:r w:rsidR="00313283">
        <w:t xml:space="preserve"> </w:t>
      </w:r>
      <w:r w:rsidR="00253267">
        <w:t xml:space="preserve">verwijderen en zelfs nieuwe producten toevoegen. We hebben 7 weken om de website af te krijgen, en </w:t>
      </w:r>
      <w:r w:rsidR="006A781D">
        <w:t>de userstories worden per sprint en per groepslid verdeelt.</w:t>
      </w:r>
      <w:r w:rsidR="00711B3D">
        <w:t xml:space="preserve"> </w:t>
      </w:r>
      <w:r w:rsidR="008D4B00">
        <w:t>In dit</w:t>
      </w:r>
      <w:r w:rsidR="008718FE">
        <w:t xml:space="preserve"> document </w:t>
      </w:r>
      <w:r w:rsidR="00D6271C">
        <w:t>komen</w:t>
      </w:r>
      <w:r w:rsidR="00170B88">
        <w:t xml:space="preserve"> </w:t>
      </w:r>
      <w:r w:rsidR="00480CCF">
        <w:t>de wireframes, sitemaps, mockups</w:t>
      </w:r>
      <w:r w:rsidR="00D6271C">
        <w:t xml:space="preserve"> </w:t>
      </w:r>
      <w:r w:rsidR="002E3F6A">
        <w:t>te zien</w:t>
      </w:r>
      <w:r w:rsidR="00D6271C">
        <w:t xml:space="preserve"> en de </w:t>
      </w:r>
      <w:r w:rsidR="00C3765B">
        <w:t xml:space="preserve">userstories worden gelijk verdeelt in onze groep. </w:t>
      </w:r>
    </w:p>
    <w:p w14:paraId="17FFF8B8" w14:textId="77777777" w:rsidR="000A6C16" w:rsidRDefault="00F205B8" w:rsidP="002F11DC">
      <w:pPr>
        <w:pStyle w:val="Heading1"/>
      </w:pPr>
      <w:bookmarkStart w:id="2" w:name="_Toc115429047"/>
      <w:r w:rsidRPr="00F205B8">
        <w:t>User Story</w:t>
      </w:r>
      <w:bookmarkEnd w:id="2"/>
    </w:p>
    <w:p w14:paraId="1442656C" w14:textId="50BCC6A9" w:rsidR="0002660E" w:rsidRDefault="006E3563" w:rsidP="000A6C16">
      <w:r>
        <w:t>Geef hier aan welke user story er gedaan gaat worden, in welke sprint en wie het gaat doen</w:t>
      </w:r>
    </w:p>
    <w:p w14:paraId="2B95B115" w14:textId="77777777" w:rsidR="000E7F49" w:rsidRDefault="000E7F49" w:rsidP="000E7F49">
      <w:r>
        <w:t>Geef hier aan welke user story er gedaan gaat worden, in welke sprint en wie het gaat doen</w:t>
      </w:r>
    </w:p>
    <w:p w14:paraId="28B7408E" w14:textId="77777777" w:rsidR="000E7F49" w:rsidRDefault="000E7F49" w:rsidP="000E7F49">
      <w:r>
        <w:t xml:space="preserve">1: Als </w:t>
      </w: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bezoeker kan een homepage zien opgemaakt met bootstrap dus het zal mooi zijn </w:t>
      </w:r>
    </w:p>
    <w:p w14:paraId="19345DD5" w14:textId="77777777" w:rsidR="000E7F49" w:rsidRDefault="000E7F49" w:rsidP="000E7F49">
      <w:pPr>
        <w:rPr>
          <w:rFonts w:ascii="Calibri" w:hAnsi="Calibri" w:cs="Calibri"/>
          <w:color w:val="000000"/>
          <w:sz w:val="20"/>
          <w:szCs w:val="20"/>
          <w:bdr w:val="none" w:sz="0" w:space="0" w:color="auto" w:frame="1"/>
        </w:rPr>
      </w:pPr>
      <w:r>
        <w:t>2:</w:t>
      </w:r>
      <w:r>
        <w:rPr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 Als </w:t>
      </w: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De bezoeker kan in de navigatie de categorieën tonen</w:t>
      </w:r>
      <w:r>
        <w:rPr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 dus kan hij echt zie wat in de website zijn</w:t>
      </w:r>
    </w:p>
    <w:p w14:paraId="09006A7B" w14:textId="77777777" w:rsidR="000E7F49" w:rsidRDefault="000E7F49" w:rsidP="000E7F49">
      <w:pPr>
        <w:rPr>
          <w:rStyle w:val="eop"/>
        </w:rPr>
      </w:pP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3:</w:t>
      </w:r>
      <w:r>
        <w:rPr>
          <w:rFonts w:ascii="Calibri" w:hAnsi="Calibri" w:cs="Calibri"/>
          <w:color w:val="000000"/>
          <w:sz w:val="20"/>
          <w:szCs w:val="20"/>
          <w:shd w:val="clear" w:color="auto" w:fill="FFFFFF"/>
        </w:rPr>
        <w:t xml:space="preserve"> </w:t>
      </w:r>
      <w:r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>Als De bezoeker kan de sportapparaten tonen in een categorie</w:t>
      </w:r>
      <w:r>
        <w:rPr>
          <w:rStyle w:val="eop"/>
        </w:rPr>
        <w:t> om goed te zien voor welke categorie met info bestaat</w:t>
      </w:r>
    </w:p>
    <w:p w14:paraId="7001A9B4" w14:textId="77777777" w:rsidR="000E7F49" w:rsidRDefault="000E7F49" w:rsidP="000E7F49">
      <w:pPr>
        <w:rPr>
          <w:rFonts w:ascii="Calibri" w:hAnsi="Calibri" w:cs="Calibri"/>
          <w:color w:val="000000"/>
          <w:sz w:val="20"/>
          <w:szCs w:val="20"/>
          <w:bdr w:val="none" w:sz="0" w:space="0" w:color="auto" w:frame="1"/>
        </w:rPr>
      </w:pPr>
      <w:r>
        <w:rPr>
          <w:rStyle w:val="eop"/>
          <w:rFonts w:ascii="Calibri" w:hAnsi="Calibri" w:cs="Calibri"/>
          <w:color w:val="000000"/>
          <w:sz w:val="20"/>
          <w:szCs w:val="20"/>
          <w:shd w:val="clear" w:color="auto" w:fill="FFFFFF"/>
        </w:rPr>
        <w:t>4:</w:t>
      </w:r>
      <w:r>
        <w:rPr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 Als </w:t>
      </w: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De bezoeker kan de sportapparaat details tonen</w:t>
      </w:r>
      <w:r>
        <w:rPr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 dan kan hij echt apparaat details zien</w:t>
      </w:r>
    </w:p>
    <w:p w14:paraId="0AD84100" w14:textId="77777777" w:rsidR="000E7F49" w:rsidRDefault="000E7F49" w:rsidP="000E7F49">
      <w:pPr>
        <w:rPr>
          <w:rFonts w:ascii="Calibri" w:hAnsi="Calibri" w:cs="Calibri"/>
          <w:color w:val="000000"/>
          <w:sz w:val="20"/>
          <w:szCs w:val="20"/>
          <w:bdr w:val="none" w:sz="0" w:space="0" w:color="auto" w:frame="1"/>
        </w:rPr>
      </w:pP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5:Als</w:t>
      </w:r>
      <w:r>
        <w:rPr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 </w:t>
      </w: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De bezoeker kan de reviews per sportapparaat tonen</w:t>
      </w:r>
      <w:r>
        <w:rPr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 dan kan hij goed zien wat voor review bestaat</w:t>
      </w:r>
    </w:p>
    <w:p w14:paraId="254251FA" w14:textId="77777777" w:rsidR="000E7F49" w:rsidRDefault="000E7F49" w:rsidP="000E7F49">
      <w:pPr>
        <w:rPr>
          <w:rStyle w:val="normaltextrun"/>
        </w:rPr>
      </w:pP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6: Als </w:t>
      </w:r>
      <w:r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 xml:space="preserve">De bezoeker kan </w:t>
      </w:r>
      <w:r>
        <w:rPr>
          <w:rStyle w:val="normaltextrun"/>
        </w:rPr>
        <w:t xml:space="preserve">contact informatie tonen inclusief ‘map’ om goed me de website contacten </w:t>
      </w:r>
    </w:p>
    <w:p w14:paraId="7C4FA767" w14:textId="77777777" w:rsidR="000E7F49" w:rsidRDefault="000E7F49" w:rsidP="000E7F49">
      <w:pPr>
        <w:rPr>
          <w:rStyle w:val="normaltextrun"/>
        </w:rPr>
      </w:pPr>
      <w:r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>7: Als De bezoeker kan zich</w:t>
      </w:r>
      <w:r>
        <w:rPr>
          <w:rStyle w:val="normaltextrun"/>
        </w:rPr>
        <w:t>zelf laten registreren dan kan hij de een lied worden</w:t>
      </w:r>
    </w:p>
    <w:p w14:paraId="16D6147B" w14:textId="77777777" w:rsidR="000E7F49" w:rsidRDefault="000E7F49" w:rsidP="000E7F49">
      <w:pPr>
        <w:rPr>
          <w:rStyle w:val="normaltextrun"/>
        </w:rPr>
      </w:pPr>
      <w:r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 xml:space="preserve">8: Als </w:t>
      </w: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De administrator kan inloggen</w:t>
      </w:r>
      <w:r>
        <w:rPr>
          <w:rStyle w:val="normaltextrun"/>
        </w:rPr>
        <w:t xml:space="preserve"> dan kan hij de website aanpassen</w:t>
      </w:r>
    </w:p>
    <w:p w14:paraId="2DDC621D" w14:textId="77777777" w:rsidR="000E7F49" w:rsidRDefault="000E7F49" w:rsidP="000E7F49">
      <w:pPr>
        <w:rPr>
          <w:rStyle w:val="normaltextrun"/>
        </w:rPr>
      </w:pP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9: Als De administrator ziet zijn homepage</w:t>
      </w:r>
      <w:r>
        <w:rPr>
          <w:rStyle w:val="normaltextrun"/>
        </w:rPr>
        <w:t xml:space="preserve"> dus kunnen ze zien dat we in de home pagina bestaat</w:t>
      </w:r>
    </w:p>
    <w:p w14:paraId="7AACCB8C" w14:textId="77777777" w:rsidR="000E7F49" w:rsidRDefault="000E7F49" w:rsidP="000E7F49">
      <w:pPr>
        <w:rPr>
          <w:rStyle w:val="normaltextrun"/>
        </w:rPr>
      </w:pP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10 Als: De administrator kan de sportapparaten beheren</w:t>
      </w:r>
      <w:r>
        <w:rPr>
          <w:rStyle w:val="normaltextrun"/>
        </w:rPr>
        <w:t xml:space="preserve"> dus kan hij deleten en inserten </w:t>
      </w:r>
    </w:p>
    <w:p w14:paraId="5209B1F8" w14:textId="77777777" w:rsidR="000E7F49" w:rsidRDefault="000E7F49" w:rsidP="000E7F49">
      <w:pPr>
        <w:rPr>
          <w:rStyle w:val="normaltextrun"/>
        </w:rPr>
      </w:pP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 xml:space="preserve">11: Als </w:t>
      </w:r>
      <w:r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>De administrator kan een sportapparaat toevoegen inclusief ‘</w:t>
      </w:r>
      <w:r>
        <w:rPr>
          <w:rStyle w:val="normaltextrun"/>
        </w:rPr>
        <w:t xml:space="preserve">fileupload’ </w:t>
      </w:r>
    </w:p>
    <w:p w14:paraId="58FD5786" w14:textId="77777777" w:rsidR="000E7F49" w:rsidRDefault="000E7F49" w:rsidP="000E7F49">
      <w:pPr>
        <w:rPr>
          <w:rStyle w:val="normaltextrun"/>
        </w:rPr>
      </w:pPr>
      <w:r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 xml:space="preserve">12 Als </w:t>
      </w: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De administrator kan een sportapparaat verwijderen inclusief de image</w:t>
      </w:r>
    </w:p>
    <w:p w14:paraId="0A13A71E" w14:textId="77777777" w:rsidR="000E7F49" w:rsidRDefault="000E7F49" w:rsidP="000E7F49">
      <w:pPr>
        <w:rPr>
          <w:rStyle w:val="normaltextrun"/>
        </w:rPr>
      </w:pP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13: Als De member ziet zijn homepage</w:t>
      </w:r>
      <w:r>
        <w:rPr>
          <w:rStyle w:val="normaltextrun"/>
        </w:rPr>
        <w:t xml:space="preserve"> dun hij kunne ook zien wat in de home member bestaat</w:t>
      </w:r>
    </w:p>
    <w:p w14:paraId="2EFEF1E8" w14:textId="77777777" w:rsidR="000E7F49" w:rsidRDefault="000E7F49" w:rsidP="000E7F49">
      <w:pPr>
        <w:rPr>
          <w:rStyle w:val="eop"/>
          <w:rFonts w:ascii="Calibri" w:hAnsi="Calibri" w:cs="Calibri"/>
          <w:color w:val="000000"/>
          <w:sz w:val="20"/>
          <w:szCs w:val="2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14: Als</w:t>
      </w:r>
      <w:r>
        <w:rPr>
          <w:rStyle w:val="normaltextrun"/>
          <w:rFonts w:ascii="Calibri" w:hAnsi="Calibri" w:cs="Calibri"/>
          <w:color w:val="000000"/>
          <w:sz w:val="20"/>
          <w:szCs w:val="20"/>
          <w:shd w:val="clear" w:color="auto" w:fill="FFFFFF"/>
        </w:rPr>
        <w:t xml:space="preserve"> De member kan zijn profiel aanpassen</w:t>
      </w:r>
      <w:r>
        <w:rPr>
          <w:rStyle w:val="eop"/>
          <w:rFonts w:ascii="Calibri" w:hAnsi="Calibri" w:cs="Calibri"/>
          <w:color w:val="000000"/>
          <w:sz w:val="20"/>
          <w:szCs w:val="20"/>
          <w:shd w:val="clear" w:color="auto" w:fill="FFFFFF"/>
        </w:rPr>
        <w:t xml:space="preserve"> dus andere naam en andere </w:t>
      </w:r>
    </w:p>
    <w:p w14:paraId="05931A1E" w14:textId="77777777" w:rsidR="000E7F49" w:rsidRDefault="000E7F49" w:rsidP="000E7F49">
      <w:pPr>
        <w:rPr>
          <w:rStyle w:val="normaltextrun"/>
        </w:rPr>
      </w:pPr>
      <w:r>
        <w:rPr>
          <w:rStyle w:val="eop"/>
          <w:rFonts w:ascii="Calibri" w:hAnsi="Calibri" w:cs="Calibri"/>
          <w:color w:val="000000"/>
          <w:sz w:val="20"/>
          <w:szCs w:val="20"/>
          <w:shd w:val="clear" w:color="auto" w:fill="FFFFFF"/>
        </w:rPr>
        <w:t xml:space="preserve">15: Als </w:t>
      </w: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De member kan het wachtwoord aanpassen</w:t>
      </w:r>
      <w:r>
        <w:rPr>
          <w:rStyle w:val="normaltextrun"/>
        </w:rPr>
        <w:t xml:space="preserve">  dus kan ook hij de wachtwoord aanpassen </w:t>
      </w:r>
    </w:p>
    <w:p w14:paraId="775D934A" w14:textId="77777777" w:rsidR="000E7F49" w:rsidRDefault="000E7F49" w:rsidP="000E7F49">
      <w:pPr>
        <w:rPr>
          <w:rStyle w:val="normaltextrun"/>
        </w:rPr>
      </w:pPr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16 Als De member kan een recensie schrijven</w:t>
      </w:r>
      <w:r>
        <w:rPr>
          <w:rStyle w:val="normaltextrun"/>
        </w:rPr>
        <w:t xml:space="preserve"> dus kunnen hij een feedback scrijven </w:t>
      </w:r>
    </w:p>
    <w:p w14:paraId="5BE86608" w14:textId="77777777" w:rsidR="000E7F49" w:rsidRDefault="000E7F49" w:rsidP="000E7F49">
      <w:r>
        <w:rPr>
          <w:rStyle w:val="normaltextrun"/>
          <w:rFonts w:ascii="Calibri" w:hAnsi="Calibri" w:cs="Calibri"/>
          <w:color w:val="000000"/>
          <w:sz w:val="20"/>
          <w:szCs w:val="20"/>
          <w:bdr w:val="none" w:sz="0" w:space="0" w:color="auto" w:frame="1"/>
        </w:rPr>
        <w:t>17: Als De member en administrator kan uitloggen</w:t>
      </w:r>
    </w:p>
    <w:p w14:paraId="667E8EC5" w14:textId="78C30B08" w:rsidR="00C254E7" w:rsidRDefault="00C254E7">
      <w:r>
        <w:br w:type="page"/>
      </w:r>
    </w:p>
    <w:p w14:paraId="2038000C" w14:textId="77777777" w:rsidR="00A257DF" w:rsidRDefault="00F205B8" w:rsidP="002F11DC">
      <w:pPr>
        <w:pStyle w:val="Heading1"/>
      </w:pPr>
      <w:bookmarkStart w:id="3" w:name="_Toc115429048"/>
      <w:r>
        <w:t>Wireframe</w:t>
      </w:r>
      <w:bookmarkEnd w:id="3"/>
    </w:p>
    <w:p w14:paraId="4CF6888B" w14:textId="77777777" w:rsidR="00A85652" w:rsidRDefault="00062187">
      <w:r>
        <w:t xml:space="preserve">In dit </w:t>
      </w:r>
      <w:r w:rsidR="00305F1E">
        <w:t>hoofdstuk</w:t>
      </w:r>
      <w:r>
        <w:t xml:space="preserve"> behandelen wij de wireframes. De wireframes </w:t>
      </w:r>
      <w:r w:rsidR="00A60D6B">
        <w:t>geven een grove schet</w:t>
      </w:r>
      <w:r w:rsidR="001548B9">
        <w:t xml:space="preserve">s weer van hoe de applicatie eruit komt te zien. Hierin worden </w:t>
      </w:r>
      <w:r w:rsidR="00F63162">
        <w:t>de kern element</w:t>
      </w:r>
      <w:r w:rsidR="00AB6617">
        <w:t>en</w:t>
      </w:r>
      <w:r w:rsidR="00F63162">
        <w:t xml:space="preserve"> geplaatst </w:t>
      </w:r>
      <w:r w:rsidR="00AB6617">
        <w:t>zodat de features van de applicatie weergegeven worden.</w:t>
      </w:r>
      <w:r w:rsidR="008A72D6">
        <w:t xml:space="preserve"> Ook koppelen we de User-stories in dit hoofdstuk aan de wireframes en </w:t>
      </w:r>
      <w:r w:rsidR="00A85652">
        <w:t>dit zal ook de user-stories verduidelijken.</w:t>
      </w:r>
    </w:p>
    <w:p w14:paraId="0FC15A34" w14:textId="66EAE408" w:rsidR="00C2320C" w:rsidRDefault="0042073B" w:rsidP="006E3FF1">
      <w:pPr>
        <w:pStyle w:val="Heading2"/>
      </w:pPr>
      <w:bookmarkStart w:id="4" w:name="_Toc115429049"/>
      <w:r>
        <w:t>&lt;</w:t>
      </w:r>
      <w:r w:rsidR="00540979">
        <w:t>Homepagina</w:t>
      </w:r>
      <w:r>
        <w:t>&gt;</w:t>
      </w:r>
      <w:bookmarkEnd w:id="4"/>
    </w:p>
    <w:p w14:paraId="1AD947F3" w14:textId="5C3AF486" w:rsidR="006D198D" w:rsidRDefault="006D198D" w:rsidP="006D198D">
      <w:r>
        <w:t>De start van de applicatie</w:t>
      </w:r>
      <w:r w:rsidR="00FF762C">
        <w:t xml:space="preserve">. </w:t>
      </w:r>
    </w:p>
    <w:p w14:paraId="5CC3AEEA" w14:textId="04231826" w:rsidR="00540979" w:rsidRPr="006D198D" w:rsidRDefault="00080E5E" w:rsidP="006D198D">
      <w:r w:rsidRPr="00080E5E">
        <w:rPr>
          <w:noProof/>
        </w:rPr>
        <w:drawing>
          <wp:inline distT="0" distB="0" distL="0" distR="0" wp14:anchorId="51620C92" wp14:editId="521A9331">
            <wp:extent cx="5731510" cy="5034915"/>
            <wp:effectExtent l="0" t="0" r="254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5AFD" w14:textId="216FC69E" w:rsidR="0030707D" w:rsidRDefault="0030707D" w:rsidP="0030707D"/>
    <w:p w14:paraId="011FF719" w14:textId="08D7F08A" w:rsidR="006D198D" w:rsidRDefault="00FF762C" w:rsidP="00FF762C">
      <w:pPr>
        <w:pStyle w:val="Heading3"/>
      </w:pPr>
      <w:bookmarkStart w:id="5" w:name="_Toc115429050"/>
      <w:r>
        <w:t>Koppeling met de user-story</w:t>
      </w:r>
      <w:bookmarkEnd w:id="5"/>
    </w:p>
    <w:p w14:paraId="5F33A131" w14:textId="2A8D2995" w:rsidR="0093344D" w:rsidRPr="0093344D" w:rsidRDefault="00080E5E" w:rsidP="0093344D">
      <w:r>
        <w:t>Userstory 1.</w:t>
      </w:r>
    </w:p>
    <w:p w14:paraId="10552D8B" w14:textId="3B6CEAEE" w:rsidR="00F15F84" w:rsidRDefault="00F15F84" w:rsidP="00F15F84"/>
    <w:p w14:paraId="5C7D754A" w14:textId="77777777" w:rsidR="001A7DFA" w:rsidRPr="00FF762C" w:rsidRDefault="001A7DFA" w:rsidP="00F15F84"/>
    <w:p w14:paraId="1D3344B3" w14:textId="03BC5C35" w:rsidR="001A7DFA" w:rsidRDefault="00080E5E" w:rsidP="001A7DFA">
      <w:pPr>
        <w:pStyle w:val="Heading2"/>
      </w:pPr>
      <w:r>
        <w:t>Categorie</w:t>
      </w:r>
    </w:p>
    <w:p w14:paraId="59023677" w14:textId="0094C3BE" w:rsidR="001A7DFA" w:rsidRDefault="001A7DFA" w:rsidP="001A7DFA">
      <w:r>
        <w:t>Beschrijving  van de pagina</w:t>
      </w:r>
    </w:p>
    <w:p w14:paraId="6625F8EF" w14:textId="63CA8B89" w:rsidR="002446DC" w:rsidRDefault="002446DC" w:rsidP="001A7DFA">
      <w:r w:rsidRPr="002446DC">
        <w:rPr>
          <w:noProof/>
        </w:rPr>
        <w:drawing>
          <wp:inline distT="0" distB="0" distL="0" distR="0" wp14:anchorId="6C57FFDA" wp14:editId="2B36ACD2">
            <wp:extent cx="5731510" cy="5014595"/>
            <wp:effectExtent l="0" t="0" r="254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08F0" w14:textId="77777777" w:rsidR="001A7DFA" w:rsidRDefault="001A7DFA" w:rsidP="001A7DFA"/>
    <w:p w14:paraId="44F05769" w14:textId="77777777" w:rsidR="001A7DFA" w:rsidRDefault="001A7DFA" w:rsidP="001A7DFA">
      <w:pPr>
        <w:pStyle w:val="Heading3"/>
      </w:pPr>
      <w:bookmarkStart w:id="6" w:name="_Toc115429052"/>
      <w:r>
        <w:t>Koppeling met de user-story</w:t>
      </w:r>
      <w:bookmarkEnd w:id="6"/>
    </w:p>
    <w:p w14:paraId="02961E2A" w14:textId="3C9EC179" w:rsidR="00F15F84" w:rsidRDefault="002446D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>Userstory 3.</w:t>
      </w:r>
    </w:p>
    <w:p w14:paraId="7F66CB1B" w14:textId="275454C4" w:rsidR="00080E5E" w:rsidRDefault="00080E5E" w:rsidP="00080E5E">
      <w:pPr>
        <w:pStyle w:val="Heading2"/>
      </w:pPr>
      <w:r>
        <w:t xml:space="preserve">Registreren </w:t>
      </w:r>
    </w:p>
    <w:p w14:paraId="6944B52C" w14:textId="3E85921D" w:rsidR="00080E5E" w:rsidRDefault="00317174" w:rsidP="00080E5E">
      <w:r w:rsidRPr="00317174">
        <w:rPr>
          <w:noProof/>
        </w:rPr>
        <w:drawing>
          <wp:inline distT="0" distB="0" distL="0" distR="0" wp14:anchorId="25434478" wp14:editId="215E14ED">
            <wp:extent cx="5731510" cy="5008245"/>
            <wp:effectExtent l="0" t="0" r="2540" b="190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AAFE" w14:textId="66ED7387" w:rsidR="00080E5E" w:rsidRPr="00080E5E" w:rsidRDefault="00080E5E" w:rsidP="00080E5E"/>
    <w:p w14:paraId="6A6A0EB9" w14:textId="7A6BB976" w:rsidR="00317174" w:rsidRDefault="00317174" w:rsidP="00317174">
      <w:pPr>
        <w:pStyle w:val="Heading3"/>
      </w:pPr>
      <w:r>
        <w:t>Koppeling met de User Story</w:t>
      </w:r>
    </w:p>
    <w:p w14:paraId="11B6D071" w14:textId="1D44E8ED" w:rsidR="00317174" w:rsidRDefault="00317174" w:rsidP="00317174">
      <w:r>
        <w:t>Userstory 7.</w:t>
      </w:r>
    </w:p>
    <w:p w14:paraId="4E4C2962" w14:textId="5ADC8152" w:rsidR="00EE1A0F" w:rsidRDefault="00EE1A0F" w:rsidP="00EE1A0F">
      <w:pPr>
        <w:pStyle w:val="Heading2"/>
      </w:pPr>
      <w:r>
        <w:t>Login</w:t>
      </w:r>
    </w:p>
    <w:p w14:paraId="120A8246" w14:textId="2A97B000" w:rsidR="00317174" w:rsidRPr="00317174" w:rsidRDefault="00EE1A0F" w:rsidP="00317174">
      <w:pPr>
        <w:pStyle w:val="Heading3"/>
        <w:numPr>
          <w:ilvl w:val="0"/>
          <w:numId w:val="0"/>
        </w:numPr>
        <w:ind w:left="720" w:hanging="720"/>
        <w:rPr>
          <w:sz w:val="32"/>
          <w:szCs w:val="32"/>
        </w:rPr>
      </w:pPr>
      <w:r w:rsidRPr="00EE1A0F">
        <w:rPr>
          <w:noProof/>
          <w:sz w:val="32"/>
          <w:szCs w:val="32"/>
        </w:rPr>
        <w:drawing>
          <wp:inline distT="0" distB="0" distL="0" distR="0" wp14:anchorId="1847B72F" wp14:editId="31141D6C">
            <wp:extent cx="5731510" cy="5006340"/>
            <wp:effectExtent l="0" t="0" r="2540" b="381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174" w:rsidRPr="00317174">
        <w:rPr>
          <w:sz w:val="32"/>
          <w:szCs w:val="32"/>
        </w:rPr>
        <w:t xml:space="preserve"> </w:t>
      </w:r>
    </w:p>
    <w:p w14:paraId="77A8960C" w14:textId="546D9E75" w:rsidR="00317174" w:rsidRPr="00317174" w:rsidRDefault="00317174" w:rsidP="00317174">
      <w:pPr>
        <w:rPr>
          <w:b/>
          <w:bCs/>
        </w:rPr>
      </w:pPr>
    </w:p>
    <w:p w14:paraId="5AAA3377" w14:textId="11D2A4CB" w:rsidR="00EE1A0F" w:rsidRDefault="00EE1A0F" w:rsidP="00EE1A0F">
      <w:pPr>
        <w:pStyle w:val="Heading3"/>
      </w:pPr>
      <w:r>
        <w:t xml:space="preserve">Koppeling met de user-story </w:t>
      </w:r>
    </w:p>
    <w:p w14:paraId="5908AFD9" w14:textId="15FEB168" w:rsidR="00EE1A0F" w:rsidRDefault="00EE2AAD" w:rsidP="00EE1A0F">
      <w:r>
        <w:t>Userstory 8.</w:t>
      </w:r>
    </w:p>
    <w:p w14:paraId="480ABB64" w14:textId="6A279FE1" w:rsidR="00620C90" w:rsidRDefault="00620C90" w:rsidP="00620C90">
      <w:pPr>
        <w:pStyle w:val="Heading2"/>
      </w:pPr>
      <w:r>
        <w:t>Contact</w:t>
      </w:r>
    </w:p>
    <w:p w14:paraId="40FDF833" w14:textId="2A47D0C8" w:rsidR="00620C90" w:rsidRPr="00EE1A0F" w:rsidRDefault="00963E1D" w:rsidP="00EE1A0F">
      <w:r w:rsidRPr="00963E1D">
        <w:rPr>
          <w:noProof/>
        </w:rPr>
        <w:drawing>
          <wp:inline distT="0" distB="0" distL="0" distR="0" wp14:anchorId="20214C78" wp14:editId="24DF7AE6">
            <wp:extent cx="5731510" cy="5024120"/>
            <wp:effectExtent l="0" t="0" r="2540" b="508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DB6F" w14:textId="77777777" w:rsidR="00963E1D" w:rsidRDefault="00963E1D" w:rsidP="00963E1D">
      <w:pPr>
        <w:pStyle w:val="Heading3"/>
      </w:pPr>
      <w:r>
        <w:t xml:space="preserve">Koppeling met de user-story </w:t>
      </w:r>
    </w:p>
    <w:p w14:paraId="04040D11" w14:textId="0ED4F9B4" w:rsidR="00EE1A0F" w:rsidRDefault="00EE2AAD" w:rsidP="00EE1A0F">
      <w:r>
        <w:t>Userstory 6.</w:t>
      </w:r>
    </w:p>
    <w:p w14:paraId="24D0A79C" w14:textId="77777777" w:rsidR="00080E5E" w:rsidRDefault="00080E5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D98C001" w14:textId="462BDE17" w:rsidR="00A257DF" w:rsidRDefault="00854259" w:rsidP="00222411">
      <w:pPr>
        <w:pStyle w:val="Heading1"/>
      </w:pPr>
      <w:r>
        <w:t>Sitemap</w:t>
      </w:r>
    </w:p>
    <w:p w14:paraId="510BC772" w14:textId="4BEF4E55" w:rsidR="00F444E9" w:rsidRDefault="00F444E9" w:rsidP="00F444E9"/>
    <w:p w14:paraId="369CFEA0" w14:textId="65E322C6" w:rsidR="00F444E9" w:rsidRPr="00F444E9" w:rsidRDefault="00F444E9" w:rsidP="00F444E9">
      <w:r w:rsidRPr="00F444E9">
        <w:rPr>
          <w:noProof/>
        </w:rPr>
        <w:drawing>
          <wp:inline distT="0" distB="0" distL="0" distR="0" wp14:anchorId="55B9E846" wp14:editId="6B31E603">
            <wp:extent cx="5731510" cy="3978275"/>
            <wp:effectExtent l="0" t="0" r="2540" b="317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C36D" w14:textId="77777777" w:rsidR="00A257DF" w:rsidRDefault="00A257D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FF7F700" w14:textId="77777777" w:rsidR="00A257DF" w:rsidRDefault="00F205B8" w:rsidP="00222411">
      <w:pPr>
        <w:pStyle w:val="Heading1"/>
      </w:pPr>
      <w:bookmarkStart w:id="7" w:name="_Toc115429054"/>
      <w:r>
        <w:t>Mockup</w:t>
      </w:r>
      <w:bookmarkEnd w:id="7"/>
    </w:p>
    <w:p w14:paraId="26CBA301" w14:textId="77777777" w:rsidR="00A257DF" w:rsidRDefault="00A257DF" w:rsidP="00A257DF"/>
    <w:p w14:paraId="6D391555" w14:textId="05B48628" w:rsidR="00A257DF" w:rsidRDefault="00D02EFD" w:rsidP="00A257DF">
      <w:r w:rsidRPr="00D02EFD">
        <w:rPr>
          <w:noProof/>
        </w:rPr>
        <w:drawing>
          <wp:inline distT="0" distB="0" distL="0" distR="0" wp14:anchorId="2719E9BF" wp14:editId="018C7D6E">
            <wp:extent cx="5731510" cy="2820035"/>
            <wp:effectExtent l="0" t="0" r="2540" b="0"/>
            <wp:docPr id="8" name="Afbeelding 8" descr="Afbeelding met tekst, schermafbeelding, monitor, elektronic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, schermafbeelding, monitor, elektronica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71EA" w14:textId="735ED5F4" w:rsidR="00D02EFD" w:rsidRDefault="00B213CE" w:rsidP="00A257DF">
      <w:r w:rsidRPr="00B213CE">
        <w:rPr>
          <w:noProof/>
        </w:rPr>
        <w:drawing>
          <wp:inline distT="0" distB="0" distL="0" distR="0" wp14:anchorId="1842DC91" wp14:editId="6E270B72">
            <wp:extent cx="5731510" cy="2826385"/>
            <wp:effectExtent l="0" t="0" r="2540" b="0"/>
            <wp:docPr id="18" name="Afbeelding 18" descr="Afbeelding met tekst, schermafbeelding, monitor, elektronic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fbeelding 18" descr="Afbeelding met tekst, schermafbeelding, monitor, elektronica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0D68" w14:textId="535A8462" w:rsidR="00D47810" w:rsidRDefault="00D47810" w:rsidP="00A257DF"/>
    <w:p w14:paraId="69840FF9" w14:textId="510D7415" w:rsidR="00B93B40" w:rsidRDefault="00B93B40" w:rsidP="00A257DF"/>
    <w:p w14:paraId="41F45205" w14:textId="15BFFADC" w:rsidR="00056AB7" w:rsidRDefault="00056AB7" w:rsidP="00056AB7"/>
    <w:p w14:paraId="13F8654F" w14:textId="286ECF7B" w:rsidR="008A119C" w:rsidRDefault="008A119C" w:rsidP="00056AB7"/>
    <w:p w14:paraId="169F85B1" w14:textId="3E1A65CB" w:rsidR="00A5476D" w:rsidRPr="00056AB7" w:rsidRDefault="00A5476D" w:rsidP="00056AB7"/>
    <w:sectPr w:rsidR="00A5476D" w:rsidRPr="00056AB7" w:rsidSect="00A257DF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88A605" w14:textId="77777777" w:rsidR="00395910" w:rsidRDefault="00395910" w:rsidP="00A257DF">
      <w:pPr>
        <w:spacing w:after="0" w:line="240" w:lineRule="auto"/>
      </w:pPr>
      <w:r>
        <w:separator/>
      </w:r>
    </w:p>
  </w:endnote>
  <w:endnote w:type="continuationSeparator" w:id="0">
    <w:p w14:paraId="21B8DD4A" w14:textId="77777777" w:rsidR="00395910" w:rsidRDefault="00395910" w:rsidP="00A257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D446A" w14:textId="77777777" w:rsidR="00222411" w:rsidRDefault="003A0579" w:rsidP="00222411">
    <w:pPr>
      <w:pStyle w:val="Footer"/>
    </w:pPr>
    <w:r>
      <w:t>Klant: [KLANTNAAM]</w:t>
    </w:r>
    <w:r w:rsidR="00222411">
      <w:tab/>
    </w:r>
    <w:r w:rsidR="00F70932">
      <w:t>ROC Mondriaan</w:t>
    </w:r>
    <w:r w:rsidR="00222411">
      <w:tab/>
    </w:r>
    <w:sdt>
      <w:sdtPr>
        <w:id w:val="-871072171"/>
        <w:docPartObj>
          <w:docPartGallery w:val="Page Numbers (Bottom of Page)"/>
          <w:docPartUnique/>
        </w:docPartObj>
      </w:sdtPr>
      <w:sdtEndPr/>
      <w:sdtContent>
        <w:sdt>
          <w:sdtPr>
            <w:id w:val="-1769616900"/>
            <w:docPartObj>
              <w:docPartGallery w:val="Page Numbers (Top of Page)"/>
              <w:docPartUnique/>
            </w:docPartObj>
          </w:sdtPr>
          <w:sdtEndPr/>
          <w:sdtContent>
            <w:r w:rsidR="00222411">
              <w:t xml:space="preserve">Page </w:t>
            </w:r>
            <w:r w:rsidR="00222411">
              <w:rPr>
                <w:b/>
                <w:bCs/>
                <w:sz w:val="24"/>
                <w:szCs w:val="24"/>
              </w:rPr>
              <w:fldChar w:fldCharType="begin"/>
            </w:r>
            <w:r w:rsidR="00222411">
              <w:rPr>
                <w:b/>
                <w:bCs/>
              </w:rPr>
              <w:instrText xml:space="preserve"> PAGE </w:instrText>
            </w:r>
            <w:r w:rsidR="00222411">
              <w:rPr>
                <w:b/>
                <w:bCs/>
                <w:sz w:val="24"/>
                <w:szCs w:val="24"/>
              </w:rPr>
              <w:fldChar w:fldCharType="separate"/>
            </w:r>
            <w:r w:rsidR="00222411">
              <w:rPr>
                <w:b/>
                <w:bCs/>
                <w:noProof/>
              </w:rPr>
              <w:t>2</w:t>
            </w:r>
            <w:r w:rsidR="00222411">
              <w:rPr>
                <w:b/>
                <w:bCs/>
                <w:sz w:val="24"/>
                <w:szCs w:val="24"/>
              </w:rPr>
              <w:fldChar w:fldCharType="end"/>
            </w:r>
            <w:r w:rsidR="00222411">
              <w:t xml:space="preserve"> of </w:t>
            </w:r>
            <w:r w:rsidR="00222411">
              <w:rPr>
                <w:b/>
                <w:bCs/>
                <w:sz w:val="24"/>
                <w:szCs w:val="24"/>
              </w:rPr>
              <w:fldChar w:fldCharType="begin"/>
            </w:r>
            <w:r w:rsidR="00222411">
              <w:rPr>
                <w:b/>
                <w:bCs/>
              </w:rPr>
              <w:instrText xml:space="preserve"> NUMPAGES  </w:instrText>
            </w:r>
            <w:r w:rsidR="00222411">
              <w:rPr>
                <w:b/>
                <w:bCs/>
                <w:sz w:val="24"/>
                <w:szCs w:val="24"/>
              </w:rPr>
              <w:fldChar w:fldCharType="separate"/>
            </w:r>
            <w:r w:rsidR="00222411">
              <w:rPr>
                <w:b/>
                <w:bCs/>
                <w:noProof/>
              </w:rPr>
              <w:t>2</w:t>
            </w:r>
            <w:r w:rsidR="00222411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50568D0B" w14:textId="77777777" w:rsidR="007A68DD" w:rsidRDefault="007A68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1C7C5B" w14:textId="77777777" w:rsidR="00395910" w:rsidRDefault="00395910" w:rsidP="00A257DF">
      <w:pPr>
        <w:spacing w:after="0" w:line="240" w:lineRule="auto"/>
      </w:pPr>
      <w:r>
        <w:separator/>
      </w:r>
    </w:p>
  </w:footnote>
  <w:footnote w:type="continuationSeparator" w:id="0">
    <w:p w14:paraId="65ABB16A" w14:textId="77777777" w:rsidR="00395910" w:rsidRDefault="00395910" w:rsidP="00A257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960D6" w14:textId="69F280D1" w:rsidR="007A68DD" w:rsidRPr="003A0579" w:rsidRDefault="003A0579" w:rsidP="003A0579">
    <w:pPr>
      <w:pStyle w:val="Header"/>
    </w:pPr>
    <w:r>
      <w:t>Functioneel Ontwerp</w:t>
    </w:r>
    <w:r>
      <w:tab/>
      <w:t>Team</w:t>
    </w:r>
    <w:r>
      <w:tab/>
      <w:t>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EE6718"/>
    <w:multiLevelType w:val="multilevel"/>
    <w:tmpl w:val="78D896E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B4C0EEC"/>
    <w:multiLevelType w:val="hybridMultilevel"/>
    <w:tmpl w:val="8544E1A6"/>
    <w:lvl w:ilvl="0" w:tplc="0F1878EE">
      <w:start w:val="1"/>
      <w:numFmt w:val="decimal"/>
      <w:pStyle w:val="TOCHeading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1113891"/>
    <w:multiLevelType w:val="hybridMultilevel"/>
    <w:tmpl w:val="0A94250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1F4B2B"/>
    <w:multiLevelType w:val="hybridMultilevel"/>
    <w:tmpl w:val="F60004F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1694087">
    <w:abstractNumId w:val="3"/>
  </w:num>
  <w:num w:numId="2" w16cid:durableId="1681470259">
    <w:abstractNumId w:val="1"/>
  </w:num>
  <w:num w:numId="3" w16cid:durableId="1589996290">
    <w:abstractNumId w:val="0"/>
  </w:num>
  <w:num w:numId="4" w16cid:durableId="75903357">
    <w:abstractNumId w:val="0"/>
  </w:num>
  <w:num w:numId="5" w16cid:durableId="872884981">
    <w:abstractNumId w:val="2"/>
  </w:num>
  <w:num w:numId="6" w16cid:durableId="6958908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13"/>
    <w:rsid w:val="0002660E"/>
    <w:rsid w:val="00034365"/>
    <w:rsid w:val="000502ED"/>
    <w:rsid w:val="00053025"/>
    <w:rsid w:val="00056AB7"/>
    <w:rsid w:val="00062187"/>
    <w:rsid w:val="00062F92"/>
    <w:rsid w:val="00080E5E"/>
    <w:rsid w:val="000A3194"/>
    <w:rsid w:val="000A6C16"/>
    <w:rsid w:val="000B4D5C"/>
    <w:rsid w:val="000C1A0B"/>
    <w:rsid w:val="000E359D"/>
    <w:rsid w:val="000E7F49"/>
    <w:rsid w:val="00116F81"/>
    <w:rsid w:val="00126F70"/>
    <w:rsid w:val="00136BD7"/>
    <w:rsid w:val="0014151C"/>
    <w:rsid w:val="0014223B"/>
    <w:rsid w:val="00153DA3"/>
    <w:rsid w:val="001548B9"/>
    <w:rsid w:val="00170B88"/>
    <w:rsid w:val="001729C0"/>
    <w:rsid w:val="001A7DFA"/>
    <w:rsid w:val="001D0AAE"/>
    <w:rsid w:val="001D0B78"/>
    <w:rsid w:val="001D4C53"/>
    <w:rsid w:val="001F0FF4"/>
    <w:rsid w:val="001F1B54"/>
    <w:rsid w:val="002204D0"/>
    <w:rsid w:val="00222411"/>
    <w:rsid w:val="002446DC"/>
    <w:rsid w:val="00253267"/>
    <w:rsid w:val="00265602"/>
    <w:rsid w:val="00267FD4"/>
    <w:rsid w:val="002A085F"/>
    <w:rsid w:val="002E3F6A"/>
    <w:rsid w:val="002E4869"/>
    <w:rsid w:val="002F11DC"/>
    <w:rsid w:val="00305F1E"/>
    <w:rsid w:val="0030707D"/>
    <w:rsid w:val="00313209"/>
    <w:rsid w:val="00313283"/>
    <w:rsid w:val="00317174"/>
    <w:rsid w:val="003703C3"/>
    <w:rsid w:val="003779E1"/>
    <w:rsid w:val="00395910"/>
    <w:rsid w:val="003A0579"/>
    <w:rsid w:val="003A3C15"/>
    <w:rsid w:val="003E5EF5"/>
    <w:rsid w:val="0042073B"/>
    <w:rsid w:val="00435AB8"/>
    <w:rsid w:val="0044491C"/>
    <w:rsid w:val="004606AF"/>
    <w:rsid w:val="00480CCF"/>
    <w:rsid w:val="004D414A"/>
    <w:rsid w:val="004F6206"/>
    <w:rsid w:val="00503B63"/>
    <w:rsid w:val="00540979"/>
    <w:rsid w:val="00546CBA"/>
    <w:rsid w:val="0056778B"/>
    <w:rsid w:val="00576089"/>
    <w:rsid w:val="00590E40"/>
    <w:rsid w:val="00594797"/>
    <w:rsid w:val="00594BF5"/>
    <w:rsid w:val="005A1013"/>
    <w:rsid w:val="005A3E46"/>
    <w:rsid w:val="005B4DC6"/>
    <w:rsid w:val="005B5242"/>
    <w:rsid w:val="005C4D56"/>
    <w:rsid w:val="005D6B6C"/>
    <w:rsid w:val="005E666B"/>
    <w:rsid w:val="00601161"/>
    <w:rsid w:val="00611579"/>
    <w:rsid w:val="0061768F"/>
    <w:rsid w:val="00620C90"/>
    <w:rsid w:val="0064773A"/>
    <w:rsid w:val="00654075"/>
    <w:rsid w:val="00661185"/>
    <w:rsid w:val="00681129"/>
    <w:rsid w:val="00682B91"/>
    <w:rsid w:val="006843C1"/>
    <w:rsid w:val="006A3780"/>
    <w:rsid w:val="006A781D"/>
    <w:rsid w:val="006B55A1"/>
    <w:rsid w:val="006C0102"/>
    <w:rsid w:val="006C6B29"/>
    <w:rsid w:val="006D198D"/>
    <w:rsid w:val="006E3563"/>
    <w:rsid w:val="006E3FF1"/>
    <w:rsid w:val="006E60D4"/>
    <w:rsid w:val="006F503C"/>
    <w:rsid w:val="00711B3D"/>
    <w:rsid w:val="007444F4"/>
    <w:rsid w:val="00754D47"/>
    <w:rsid w:val="00785381"/>
    <w:rsid w:val="00787444"/>
    <w:rsid w:val="00793388"/>
    <w:rsid w:val="007A68DD"/>
    <w:rsid w:val="007B5018"/>
    <w:rsid w:val="007F356F"/>
    <w:rsid w:val="007F6746"/>
    <w:rsid w:val="00802D6C"/>
    <w:rsid w:val="00812055"/>
    <w:rsid w:val="00851B6C"/>
    <w:rsid w:val="00854259"/>
    <w:rsid w:val="008718FE"/>
    <w:rsid w:val="008A119C"/>
    <w:rsid w:val="008A72D6"/>
    <w:rsid w:val="008A755D"/>
    <w:rsid w:val="008D1609"/>
    <w:rsid w:val="008D4B00"/>
    <w:rsid w:val="008F2D17"/>
    <w:rsid w:val="008F4085"/>
    <w:rsid w:val="009025A6"/>
    <w:rsid w:val="00924D83"/>
    <w:rsid w:val="0093344D"/>
    <w:rsid w:val="009427AF"/>
    <w:rsid w:val="00944CF3"/>
    <w:rsid w:val="009568A8"/>
    <w:rsid w:val="00963E1D"/>
    <w:rsid w:val="00982643"/>
    <w:rsid w:val="00995771"/>
    <w:rsid w:val="009A329B"/>
    <w:rsid w:val="009F17C9"/>
    <w:rsid w:val="00A12EF6"/>
    <w:rsid w:val="00A257DF"/>
    <w:rsid w:val="00A45406"/>
    <w:rsid w:val="00A5476D"/>
    <w:rsid w:val="00A60D6B"/>
    <w:rsid w:val="00A717A3"/>
    <w:rsid w:val="00A75CE6"/>
    <w:rsid w:val="00A85652"/>
    <w:rsid w:val="00A95C17"/>
    <w:rsid w:val="00AB6617"/>
    <w:rsid w:val="00AD41A2"/>
    <w:rsid w:val="00AD78C6"/>
    <w:rsid w:val="00AF08B5"/>
    <w:rsid w:val="00B213CE"/>
    <w:rsid w:val="00B22D4E"/>
    <w:rsid w:val="00B471EA"/>
    <w:rsid w:val="00B47353"/>
    <w:rsid w:val="00B57409"/>
    <w:rsid w:val="00B61459"/>
    <w:rsid w:val="00B70027"/>
    <w:rsid w:val="00B76220"/>
    <w:rsid w:val="00B90EC1"/>
    <w:rsid w:val="00B93B40"/>
    <w:rsid w:val="00BA67BB"/>
    <w:rsid w:val="00BD1622"/>
    <w:rsid w:val="00BE4B02"/>
    <w:rsid w:val="00C20463"/>
    <w:rsid w:val="00C2320C"/>
    <w:rsid w:val="00C254E7"/>
    <w:rsid w:val="00C35622"/>
    <w:rsid w:val="00C3765B"/>
    <w:rsid w:val="00C40C90"/>
    <w:rsid w:val="00C4463B"/>
    <w:rsid w:val="00C47594"/>
    <w:rsid w:val="00C7271C"/>
    <w:rsid w:val="00C83E6F"/>
    <w:rsid w:val="00C91E3D"/>
    <w:rsid w:val="00CE6D12"/>
    <w:rsid w:val="00D02EFD"/>
    <w:rsid w:val="00D312DE"/>
    <w:rsid w:val="00D47810"/>
    <w:rsid w:val="00D6271C"/>
    <w:rsid w:val="00D873BF"/>
    <w:rsid w:val="00D87472"/>
    <w:rsid w:val="00D926C6"/>
    <w:rsid w:val="00D96BFC"/>
    <w:rsid w:val="00D97431"/>
    <w:rsid w:val="00DB59AC"/>
    <w:rsid w:val="00DC6DFC"/>
    <w:rsid w:val="00DC7E50"/>
    <w:rsid w:val="00E06F09"/>
    <w:rsid w:val="00E10C1F"/>
    <w:rsid w:val="00E124AF"/>
    <w:rsid w:val="00E16256"/>
    <w:rsid w:val="00E33319"/>
    <w:rsid w:val="00E5381E"/>
    <w:rsid w:val="00E84585"/>
    <w:rsid w:val="00E852BD"/>
    <w:rsid w:val="00EA0067"/>
    <w:rsid w:val="00EB2C67"/>
    <w:rsid w:val="00EB3D8D"/>
    <w:rsid w:val="00EC6DAC"/>
    <w:rsid w:val="00ED6C00"/>
    <w:rsid w:val="00EE1A0F"/>
    <w:rsid w:val="00EE2AAD"/>
    <w:rsid w:val="00F15F84"/>
    <w:rsid w:val="00F205B8"/>
    <w:rsid w:val="00F444E9"/>
    <w:rsid w:val="00F54C8A"/>
    <w:rsid w:val="00F63162"/>
    <w:rsid w:val="00F70932"/>
    <w:rsid w:val="00FF49AB"/>
    <w:rsid w:val="00FF762C"/>
    <w:rsid w:val="0B1E1DCF"/>
    <w:rsid w:val="19367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9C433D6"/>
  <w15:chartTrackingRefBased/>
  <w15:docId w15:val="{40E6D5E0-CDF4-42E2-8070-F20E12422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2411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2411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2411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2411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2411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2411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2411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2411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2411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257D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257DF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257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57DF"/>
  </w:style>
  <w:style w:type="paragraph" w:styleId="Footer">
    <w:name w:val="footer"/>
    <w:basedOn w:val="Normal"/>
    <w:link w:val="FooterChar"/>
    <w:uiPriority w:val="99"/>
    <w:unhideWhenUsed/>
    <w:rsid w:val="00A257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7DF"/>
  </w:style>
  <w:style w:type="character" w:customStyle="1" w:styleId="Heading1Char">
    <w:name w:val="Heading 1 Char"/>
    <w:basedOn w:val="DefaultParagraphFont"/>
    <w:link w:val="Heading1"/>
    <w:uiPriority w:val="9"/>
    <w:rsid w:val="002224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224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54C8A"/>
    <w:pPr>
      <w:numPr>
        <w:numId w:val="2"/>
      </w:numPr>
      <w:outlineLvl w:val="9"/>
    </w:pPr>
    <w:rPr>
      <w:lang w:eastAsia="nl-NL"/>
    </w:rPr>
  </w:style>
  <w:style w:type="paragraph" w:styleId="TOC1">
    <w:name w:val="toc 1"/>
    <w:basedOn w:val="Normal"/>
    <w:next w:val="Normal"/>
    <w:autoRedefine/>
    <w:uiPriority w:val="39"/>
    <w:unhideWhenUsed/>
    <w:rsid w:val="00F54C8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54C8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54C8A"/>
    <w:rPr>
      <w:color w:val="0563C1" w:themeColor="hyperlink"/>
      <w:u w:val="single"/>
    </w:rPr>
  </w:style>
  <w:style w:type="character" w:styleId="SubtleEmphasis">
    <w:name w:val="Subtle Emphasis"/>
    <w:basedOn w:val="DefaultParagraphFont"/>
    <w:uiPriority w:val="19"/>
    <w:qFormat/>
    <w:rsid w:val="00F54C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4C8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4D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D5C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2224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241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241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241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241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241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241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C254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682B91"/>
    <w:pPr>
      <w:spacing w:after="100"/>
      <w:ind w:left="440"/>
    </w:pPr>
  </w:style>
  <w:style w:type="character" w:customStyle="1" w:styleId="normaltextrun">
    <w:name w:val="normaltextrun"/>
    <w:basedOn w:val="DefaultParagraphFont"/>
    <w:rsid w:val="000E7F49"/>
  </w:style>
  <w:style w:type="character" w:customStyle="1" w:styleId="eop">
    <w:name w:val="eop"/>
    <w:basedOn w:val="DefaultParagraphFont"/>
    <w:rsid w:val="000E7F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7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yrie\Downloads\OneDrive_1_08-07-2020\Functioneel%20Ontwerp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</PublishDate>
  <Abstract>De productvision van de Klant </Abstract>
  <CompanyAddress>Den Haag</CompanyAddress>
  <CompanyPhone/>
  <CompanyFax/>
  <CompanyEmail>1K</CompanyEmail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8FE8B1236FC947AD3E4626A9F81877" ma:contentTypeVersion="14" ma:contentTypeDescription="Een nieuw document maken." ma:contentTypeScope="" ma:versionID="9216b4a4bb9a3a6075737e8dc74dba9d">
  <xsd:schema xmlns:xsd="http://www.w3.org/2001/XMLSchema" xmlns:xs="http://www.w3.org/2001/XMLSchema" xmlns:p="http://schemas.microsoft.com/office/2006/metadata/properties" xmlns:ns3="c96c689c-6965-42c8-8a8a-55b01e71829c" xmlns:ns4="de8576c0-0b1f-44ce-a97c-61134edb91bb" targetNamespace="http://schemas.microsoft.com/office/2006/metadata/properties" ma:root="true" ma:fieldsID="d78ab5efa1464e22571f60d619e1ac4b" ns3:_="" ns4:_="">
    <xsd:import namespace="c96c689c-6965-42c8-8a8a-55b01e71829c"/>
    <xsd:import namespace="de8576c0-0b1f-44ce-a97c-61134edb91b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6c689c-6965-42c8-8a8a-55b01e7182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8576c0-0b1f-44ce-a97c-61134edb91bb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96c689c-6965-42c8-8a8a-55b01e71829c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EB6A60-903E-43DB-A079-FA6336CB02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6c689c-6965-42c8-8a8a-55b01e71829c"/>
    <ds:schemaRef ds:uri="de8576c0-0b1f-44ce-a97c-61134edb91b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9656981-048F-4284-8989-603A95F5CDA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76E4ED6-D2F6-4452-838A-669BA84CC0AD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516825A4-B743-4155-A502-62F05A934368}">
  <ds:schemaRefs>
    <ds:schemaRef ds:uri="http://schemas.microsoft.com/office/2006/metadata/properties"/>
    <ds:schemaRef ds:uri="http://schemas.microsoft.com/office/infopath/2007/PartnerControls"/>
    <ds:schemaRef ds:uri="c96c689c-6965-42c8-8a8a-55b01e71829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Functioneel Ontwerp Template.dotx</Template>
  <TotalTime>0</TotalTime>
  <Pages>10</Pages>
  <Words>605</Words>
  <Characters>3450</Characters>
  <Application>Microsoft Office Word</Application>
  <DocSecurity>0</DocSecurity>
  <Lines>28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Behoefteanalyse</vt:lpstr>
    </vt:vector>
  </TitlesOfParts>
  <Company>ROC Mondriaan</Company>
  <LinksUpToDate>false</LinksUpToDate>
  <CharactersWithSpaces>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Behoefteanalyse</dc:title>
  <dc:subject>Project</dc:subject>
  <dc:creator>Leannan Bant, Basel Hosari</dc:creator>
  <cp:keywords/>
  <dc:description/>
  <cp:lastModifiedBy>Mohamad Basel Hosari</cp:lastModifiedBy>
  <cp:revision>8</cp:revision>
  <cp:lastPrinted>2019-10-02T10:33:00Z</cp:lastPrinted>
  <dcterms:created xsi:type="dcterms:W3CDTF">2023-01-16T11:03:00Z</dcterms:created>
  <dcterms:modified xsi:type="dcterms:W3CDTF">2023-01-20T15:31:00Z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0x010100B58FE8B1236FC947AD3E4626A9F81877</vt:lpwstr>
  </property>
  <property fmtid="{D5CDD505-2E9C-101B-9397-08002B2CF9AE}" pid="3" name="MediaServiceImageTags">
    <vt:lpwstr/>
  </property>
</Properties>
</file>