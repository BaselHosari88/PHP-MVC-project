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52145653"/>
        <w:docPartObj>
          <w:docPartGallery w:val="Cover Pages"/>
          <w:docPartUnique/>
        </w:docPartObj>
      </w:sdtPr>
      <w:sdtEndPr>
        <w:rPr>
          <w:rFonts w:eastAsiaTheme="minorEastAsia"/>
          <w:color w:val="595959" w:themeColor="text1" w:themeTint="A6"/>
          <w:sz w:val="28"/>
          <w:szCs w:val="28"/>
          <w:lang w:val="en-US"/>
        </w:rPr>
      </w:sdtEndPr>
      <w:sdtContent>
        <w:p w14:paraId="531BDF22" w14:textId="77777777" w:rsidR="007A68DD" w:rsidRDefault="007A68DD"/>
        <w:p w14:paraId="6F4BF902" w14:textId="77777777" w:rsidR="007A68DD" w:rsidRDefault="003A0579">
          <w:pPr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4FB5245" wp14:editId="489013B5">
                    <wp:simplePos x="0" y="0"/>
                    <wp:positionH relativeFrom="page">
                      <wp:posOffset>472440</wp:posOffset>
                    </wp:positionH>
                    <wp:positionV relativeFrom="page">
                      <wp:posOffset>8077200</wp:posOffset>
                    </wp:positionV>
                    <wp:extent cx="5753100" cy="484632"/>
                    <wp:effectExtent l="0" t="0" r="0" b="0"/>
                    <wp:wrapSquare wrapText="bothSides"/>
                    <wp:docPr id="2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208765451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B6C6C9" w14:textId="3E21A583" w:rsidR="003A0579" w:rsidRPr="00034365" w:rsidRDefault="005B5242" w:rsidP="003A057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03436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Project</w:t>
                                    </w:r>
                                  </w:p>
                                </w:sdtContent>
                              </w:sdt>
                              <w:p w14:paraId="7EF4AD16" w14:textId="609A4202" w:rsidR="003A0579" w:rsidRPr="00034365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</w:pPr>
                                <w:r w:rsidRP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 xml:space="preserve">Teamnaam: </w:t>
                                </w:r>
                                <w:r w:rsidR="00034365" w:rsidRP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>B</w:t>
                                </w:r>
                                <w:r w:rsid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>LDevs</w:t>
                                </w:r>
                              </w:p>
                              <w:p w14:paraId="0BA11B4F" w14:textId="05268048" w:rsidR="003A0579" w:rsidRPr="00034365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</w:pPr>
                                <w:r w:rsidRP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 xml:space="preserve">Team: </w:t>
                                </w:r>
                                <w:sdt>
                                  <w:sdtPr>
                                    <w:rPr>
                                      <w:rStyle w:val="SubtleEmphasis"/>
                                      <w:i w:val="0"/>
                                      <w:iCs w:val="0"/>
                                      <w:color w:val="auto"/>
                                    </w:rPr>
                                    <w:alias w:val="Author"/>
                                    <w:tag w:val=""/>
                                    <w:id w:val="36109134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34365" w:rsidRPr="00034365">
                                      <w:rPr>
                                        <w:rStyle w:val="SubtleEmphasis"/>
                                        <w:i w:val="0"/>
                                        <w:iCs w:val="0"/>
                                        <w:color w:val="auto"/>
                                      </w:rPr>
                                      <w:t>Leannan B</w:t>
                                    </w:r>
                                    <w:r w:rsidR="00034365">
                                      <w:rPr>
                                        <w:rStyle w:val="SubtleEmphasis"/>
                                        <w:i w:val="0"/>
                                        <w:iCs w:val="0"/>
                                        <w:color w:val="auto"/>
                                      </w:rPr>
                                      <w:t>ant, Basel Hosari</w:t>
                                    </w:r>
                                  </w:sdtContent>
                                </w:sdt>
                              </w:p>
                              <w:p w14:paraId="3EA15D85" w14:textId="5D8A7DDC" w:rsidR="003A0579" w:rsidRPr="005B1B2E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5B1B2E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Cohort: </w:t>
                                </w:r>
                                <w:r w:rsidR="005A1013" w:rsidRPr="005B1B2E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202</w:t>
                                </w:r>
                                <w:r w:rsidR="005B5242" w:rsidRPr="005B1B2E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1</w:t>
                                </w:r>
                              </w:p>
                              <w:p w14:paraId="4F8D9D85" w14:textId="65D09CBD" w:rsidR="003A0579" w:rsidRPr="00222411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Klant: </w:t>
                                </w:r>
                                <w:r w:rsid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De Docenten</w:t>
                                </w:r>
                              </w:p>
                              <w:p w14:paraId="06E0C7DE" w14:textId="3347498F" w:rsidR="003A0579" w:rsidRPr="00222411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Versie: </w:t>
                                </w:r>
                                <w:r w:rsidR="008F408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september 2022</w:t>
                                </w:r>
                              </w:p>
                              <w:p w14:paraId="78604D3D" w14:textId="4FAC4943" w:rsidR="003A0579" w:rsidRPr="002132BE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132BE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Datum: </w:t>
                                </w:r>
                                <w:r w:rsid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29-11-2022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FB52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37.2pt;margin-top:636pt;width:453pt;height:38.15pt;z-index:251664384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208765451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0B6C6C9" w14:textId="3E21A583" w:rsidR="003A0579" w:rsidRPr="00034365" w:rsidRDefault="005B5242" w:rsidP="003A057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03436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Project</w:t>
                              </w:r>
                            </w:p>
                          </w:sdtContent>
                        </w:sdt>
                        <w:p w14:paraId="7EF4AD16" w14:textId="609A4202" w:rsidR="003A0579" w:rsidRPr="00034365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</w:pPr>
                          <w:r w:rsidRP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 xml:space="preserve">Teamnaam: </w:t>
                          </w:r>
                          <w:r w:rsidR="00034365" w:rsidRP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>B</w:t>
                          </w:r>
                          <w:r w:rsid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>LDevs</w:t>
                          </w:r>
                        </w:p>
                        <w:p w14:paraId="0BA11B4F" w14:textId="05268048" w:rsidR="003A0579" w:rsidRPr="00034365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</w:pPr>
                          <w:r w:rsidRP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 xml:space="preserve">Team: </w:t>
                          </w:r>
                          <w:sdt>
                            <w:sdtPr>
                              <w:rPr>
                                <w:rStyle w:val="SubtleEmphasis"/>
                                <w:i w:val="0"/>
                                <w:iCs w:val="0"/>
                                <w:color w:val="auto"/>
                              </w:rPr>
                              <w:alias w:val="Author"/>
                              <w:tag w:val=""/>
                              <w:id w:val="36109134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034365" w:rsidRPr="00034365">
                                <w:rPr>
                                  <w:rStyle w:val="SubtleEmphasis"/>
                                  <w:i w:val="0"/>
                                  <w:iCs w:val="0"/>
                                  <w:color w:val="auto"/>
                                </w:rPr>
                                <w:t>Leannan B</w:t>
                              </w:r>
                              <w:r w:rsidR="00034365">
                                <w:rPr>
                                  <w:rStyle w:val="SubtleEmphasis"/>
                                  <w:i w:val="0"/>
                                  <w:iCs w:val="0"/>
                                  <w:color w:val="auto"/>
                                </w:rPr>
                                <w:t>ant, Basel Hosari</w:t>
                              </w:r>
                            </w:sdtContent>
                          </w:sdt>
                        </w:p>
                        <w:p w14:paraId="3EA15D85" w14:textId="5D8A7DDC" w:rsidR="003A0579" w:rsidRPr="005B1B2E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5B1B2E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Cohort: </w:t>
                          </w:r>
                          <w:r w:rsidR="005A1013" w:rsidRPr="005B1B2E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202</w:t>
                          </w:r>
                          <w:r w:rsidR="005B5242" w:rsidRPr="005B1B2E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1</w:t>
                          </w:r>
                        </w:p>
                        <w:p w14:paraId="4F8D9D85" w14:textId="65D09CBD" w:rsidR="003A0579" w:rsidRPr="00222411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Klant: </w:t>
                          </w:r>
                          <w:r w:rsid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De Docenten</w:t>
                          </w:r>
                        </w:p>
                        <w:p w14:paraId="06E0C7DE" w14:textId="3347498F" w:rsidR="003A0579" w:rsidRPr="00222411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Versie: </w:t>
                          </w:r>
                          <w:r w:rsidR="008F408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september 2022</w:t>
                          </w:r>
                        </w:p>
                        <w:p w14:paraId="78604D3D" w14:textId="4FAC4943" w:rsidR="003A0579" w:rsidRPr="002132BE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132BE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Datum: </w:t>
                          </w:r>
                          <w:r w:rsid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29-11-2022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50DD25" wp14:editId="6B40BE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6F9B850" w14:textId="77777777" w:rsidR="007A68DD" w:rsidRDefault="00F205B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F205B8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Functioneel Ontwerp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A50DD25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6F9B850" w14:textId="77777777" w:rsidR="007A68DD" w:rsidRDefault="00F205B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205B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Functioneel Ontwerp</w:t>
                            </w:r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DE61540" wp14:editId="6EC9F55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4F888" w14:textId="77777777" w:rsidR="007A68DD" w:rsidRDefault="00000000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54C8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ROC Mondriaan</w:t>
                                    </w:r>
                                  </w:sdtContent>
                                </w:sdt>
                                <w:r w:rsidR="007A68DD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7A68DD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54C8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Den Haag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E61540" id="Text Box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0304F888" w14:textId="77777777" w:rsidR="007A68DD" w:rsidRDefault="00000000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54C8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ROC Mondriaan</w:t>
                              </w:r>
                            </w:sdtContent>
                          </w:sdt>
                          <w:r w:rsidR="007A68DD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7A68DD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54C8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Den Haag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D4FFB0" wp14:editId="0A61E6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F8A276" w14:textId="258C3875" w:rsidR="007A68DD" w:rsidRDefault="00F54C8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F205B8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8F4085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4D4FFB0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F8A276" w14:textId="258C3875" w:rsidR="007A68DD" w:rsidRDefault="00F54C8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F205B8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8F4085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68DD"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  <w:br w:type="page"/>
          </w:r>
        </w:p>
      </w:sdtContent>
    </w:sdt>
    <w:bookmarkStart w:id="0" w:name="_Toc11542904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23725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9CC3E0" w14:textId="77777777" w:rsidR="00F54C8A" w:rsidRDefault="00F54C8A" w:rsidP="001D4C53">
          <w:pPr>
            <w:pStyle w:val="Heading1"/>
            <w:numPr>
              <w:ilvl w:val="0"/>
              <w:numId w:val="0"/>
            </w:numPr>
            <w:ind w:left="432" w:hanging="432"/>
          </w:pPr>
          <w:r>
            <w:t>Inhoud</w:t>
          </w:r>
          <w:bookmarkEnd w:id="0"/>
        </w:p>
        <w:p w14:paraId="1DA00906" w14:textId="714E67C5" w:rsidR="00682B91" w:rsidRDefault="00F54C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29045" w:history="1">
            <w:r w:rsidR="00682B91" w:rsidRPr="00F860DE">
              <w:rPr>
                <w:rStyle w:val="Hyperlink"/>
                <w:noProof/>
              </w:rPr>
              <w:t>Inhoud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_Toc115429045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1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1F86FDC1" w14:textId="52DCCFB7" w:rsidR="00682B9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6" w:history="1">
            <w:r w:rsidR="00682B91" w:rsidRPr="00F860DE">
              <w:rPr>
                <w:rStyle w:val="Hyperlink"/>
                <w:noProof/>
              </w:rPr>
              <w:t>1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Inleiding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_Toc115429046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2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18C18F09" w14:textId="30133089" w:rsidR="00682B9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7" w:history="1">
            <w:r w:rsidR="00682B91" w:rsidRPr="00F860DE">
              <w:rPr>
                <w:rStyle w:val="Hyperlink"/>
                <w:noProof/>
              </w:rPr>
              <w:t>2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User Story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_Toc115429047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2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54990F68" w14:textId="1420DE75" w:rsidR="00682B9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8" w:history="1">
            <w:r w:rsidR="00682B91" w:rsidRPr="00F860DE">
              <w:rPr>
                <w:rStyle w:val="Hyperlink"/>
                <w:noProof/>
              </w:rPr>
              <w:t>3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Wireframe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_Toc115429048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0EF0D908" w14:textId="4EFA1231" w:rsidR="00682B9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9" w:history="1">
            <w:r w:rsidR="00682B91" w:rsidRPr="00F860DE">
              <w:rPr>
                <w:rStyle w:val="Hyperlink"/>
                <w:noProof/>
              </w:rPr>
              <w:t>3.1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&lt;naam van wireframe pagina&gt;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_Toc115429049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48C2CFFD" w14:textId="677A0577" w:rsidR="00682B91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15429050" w:history="1">
            <w:r w:rsidR="00682B91" w:rsidRPr="00F860DE">
              <w:rPr>
                <w:rStyle w:val="Hyperlink"/>
                <w:noProof/>
              </w:rPr>
              <w:t>3.1.1</w:t>
            </w:r>
            <w:r w:rsidR="00682B91">
              <w:rPr>
                <w:noProof/>
              </w:rPr>
              <w:tab/>
            </w:r>
            <w:r w:rsidR="00682B91" w:rsidRPr="00F860DE">
              <w:rPr>
                <w:rStyle w:val="Hyperlink"/>
                <w:noProof/>
              </w:rPr>
              <w:t>Koppeling met de user-story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_Toc115429050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74B1ECB5" w14:textId="2BFDE40A" w:rsidR="00682B9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51" w:history="1">
            <w:r w:rsidR="00682B91" w:rsidRPr="00F860DE">
              <w:rPr>
                <w:rStyle w:val="Hyperlink"/>
                <w:noProof/>
              </w:rPr>
              <w:t>3.2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&lt;naam van wireframe pagina&gt;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_Toc115429051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68D2C6C0" w14:textId="1DAEA7D4" w:rsidR="00682B91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15429052" w:history="1">
            <w:r w:rsidR="00682B91" w:rsidRPr="00F860DE">
              <w:rPr>
                <w:rStyle w:val="Hyperlink"/>
                <w:noProof/>
              </w:rPr>
              <w:t>3.2.1</w:t>
            </w:r>
            <w:r w:rsidR="00682B91">
              <w:rPr>
                <w:noProof/>
              </w:rPr>
              <w:tab/>
            </w:r>
            <w:r w:rsidR="00682B91" w:rsidRPr="00F860DE">
              <w:rPr>
                <w:rStyle w:val="Hyperlink"/>
                <w:noProof/>
              </w:rPr>
              <w:t>Koppeling met de user-story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_Toc115429052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791F9C46" w14:textId="4D1ECAF9" w:rsidR="00682B9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53" w:history="1">
            <w:r w:rsidR="00682B91" w:rsidRPr="00F860DE">
              <w:rPr>
                <w:rStyle w:val="Hyperlink"/>
                <w:noProof/>
              </w:rPr>
              <w:t>4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Sitemap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_Toc115429053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4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4CBB122E" w14:textId="57F87142" w:rsidR="00682B9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54" w:history="1">
            <w:r w:rsidR="00682B91" w:rsidRPr="00F860DE">
              <w:rPr>
                <w:rStyle w:val="Hyperlink"/>
                <w:noProof/>
              </w:rPr>
              <w:t>5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Mockup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_Toc115429054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5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19DB1F6A" w14:textId="3FB54627" w:rsidR="00F54C8A" w:rsidRDefault="00F54C8A">
          <w:r>
            <w:rPr>
              <w:b/>
              <w:bCs/>
            </w:rPr>
            <w:fldChar w:fldCharType="end"/>
          </w:r>
        </w:p>
      </w:sdtContent>
    </w:sdt>
    <w:p w14:paraId="0650D817" w14:textId="77777777" w:rsidR="007A68DD" w:rsidRDefault="007A68D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90D804" w14:textId="44BE28EC" w:rsidR="006C0102" w:rsidRDefault="006C0102" w:rsidP="002F11DC">
      <w:pPr>
        <w:pStyle w:val="Heading1"/>
      </w:pPr>
      <w:bookmarkStart w:id="1" w:name="_Toc115429046"/>
      <w:r>
        <w:lastRenderedPageBreak/>
        <w:t>Inleiding</w:t>
      </w:r>
      <w:bookmarkEnd w:id="1"/>
    </w:p>
    <w:p w14:paraId="71138BD8" w14:textId="245348AA" w:rsidR="008D4B00" w:rsidRPr="00576089" w:rsidRDefault="00576089" w:rsidP="00576089">
      <w:r>
        <w:t>We kr</w:t>
      </w:r>
      <w:r w:rsidR="00B471EA">
        <w:t xml:space="preserve">egen </w:t>
      </w:r>
      <w:r w:rsidR="00ED6C00">
        <w:t xml:space="preserve">als project om een website te maken </w:t>
      </w:r>
      <w:r w:rsidR="00E84585">
        <w:t xml:space="preserve">voor reviews van producten. In de website kan </w:t>
      </w:r>
      <w:r w:rsidR="0014151C">
        <w:t xml:space="preserve">de klant producten in categorieën tonen en vervolgens </w:t>
      </w:r>
      <w:r w:rsidR="00435AB8">
        <w:t>een review van het product geven. Het project heet “</w:t>
      </w:r>
      <w:r w:rsidR="00435AB8" w:rsidRPr="00435AB8">
        <w:rPr>
          <w:b/>
          <w:bCs/>
        </w:rPr>
        <w:t>ReviewYourExperience</w:t>
      </w:r>
      <w:r w:rsidR="00435AB8">
        <w:t>”</w:t>
      </w:r>
      <w:r w:rsidR="000E359D">
        <w:t>,</w:t>
      </w:r>
      <w:r w:rsidR="00A45406">
        <w:t xml:space="preserve"> omdat we de thema mochten kiezen, </w:t>
      </w:r>
      <w:r w:rsidR="002A085F">
        <w:t>hebben wij</w:t>
      </w:r>
      <w:r w:rsidR="00924D83">
        <w:t xml:space="preserve"> </w:t>
      </w:r>
      <w:r w:rsidR="002A085F">
        <w:t xml:space="preserve">laptops gekozen als </w:t>
      </w:r>
      <w:r w:rsidR="00E124AF">
        <w:t xml:space="preserve">onderwerp. Er </w:t>
      </w:r>
      <w:r w:rsidR="00851B6C">
        <w:t>komen verschillende dingen in onze website, zoals een Register/login systeem</w:t>
      </w:r>
      <w:r w:rsidR="00711B3D">
        <w:t>. De Admins mogen inloggen en daar krijgen ze</w:t>
      </w:r>
      <w:r w:rsidR="00E16256">
        <w:t xml:space="preserve"> toegang tot een master/en details pagina waar ze de producten mogen bewerken,</w:t>
      </w:r>
      <w:r w:rsidR="00313283">
        <w:t xml:space="preserve"> </w:t>
      </w:r>
      <w:r w:rsidR="00253267">
        <w:t xml:space="preserve">verwijderen en zelfs nieuwe producten toevoegen. We hebben 7 weken om de website af te krijgen, en </w:t>
      </w:r>
      <w:r w:rsidR="006A781D">
        <w:t>de userstories worden per sprint en per groepslid verdeelt.</w:t>
      </w:r>
      <w:r w:rsidR="00711B3D">
        <w:t xml:space="preserve"> </w:t>
      </w:r>
      <w:r w:rsidR="008D4B00">
        <w:t>In dit</w:t>
      </w:r>
      <w:r w:rsidR="008718FE">
        <w:t xml:space="preserve"> document </w:t>
      </w:r>
      <w:r w:rsidR="00D6271C">
        <w:t>komen</w:t>
      </w:r>
      <w:r w:rsidR="00170B88">
        <w:t xml:space="preserve"> </w:t>
      </w:r>
      <w:r w:rsidR="00480CCF">
        <w:t>de wireframes, sitemaps, mockups</w:t>
      </w:r>
      <w:r w:rsidR="00D6271C">
        <w:t xml:space="preserve"> </w:t>
      </w:r>
      <w:r w:rsidR="002E3F6A">
        <w:t>te zien</w:t>
      </w:r>
      <w:r w:rsidR="00D6271C">
        <w:t xml:space="preserve"> en de </w:t>
      </w:r>
      <w:r w:rsidR="00C3765B">
        <w:t xml:space="preserve">userstories worden gelijk verdeelt in onze groep. </w:t>
      </w:r>
    </w:p>
    <w:p w14:paraId="17FFF8B8" w14:textId="77777777" w:rsidR="000A6C16" w:rsidRDefault="00F205B8" w:rsidP="002F11DC">
      <w:pPr>
        <w:pStyle w:val="Heading1"/>
      </w:pPr>
      <w:bookmarkStart w:id="2" w:name="_Toc115429047"/>
      <w:r w:rsidRPr="00F205B8">
        <w:t>User Story</w:t>
      </w:r>
      <w:bookmarkEnd w:id="2"/>
    </w:p>
    <w:p w14:paraId="1442656C" w14:textId="4E10ADCD" w:rsidR="0002660E" w:rsidRDefault="006E3563" w:rsidP="000A6C16">
      <w:r>
        <w:t>Geef hier aan welke user story er gedaan gaat worden, in welke sprint en wie het gaat doen</w:t>
      </w:r>
    </w:p>
    <w:p w14:paraId="70E87CB1" w14:textId="59CF7C8A" w:rsidR="0056191D" w:rsidRDefault="008C1723" w:rsidP="000A6C16">
      <w:r>
        <w:t xml:space="preserve">1: </w:t>
      </w:r>
      <w:r w:rsidR="007E35C7">
        <w:t xml:space="preserve">Als </w:t>
      </w:r>
      <w:r w:rsidR="007E35C7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bezoeker kan een homepage zien opgemaakt met bootstrap</w:t>
      </w:r>
      <w:r w:rsidR="00F37236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dus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het zal mooi zijn </w:t>
      </w:r>
    </w:p>
    <w:p w14:paraId="41911C66" w14:textId="5A206E22" w:rsidR="0056191D" w:rsidRDefault="008C1723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t>2:</w:t>
      </w:r>
      <w:r w:rsidRPr="008C1723">
        <w:rPr>
          <w:rStyle w:val="NoSpacing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NoSpacing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Als </w:t>
      </w:r>
      <w:r w:rsidR="00FA47FB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bezoeker kan in de navigatie de categorieën tonen</w:t>
      </w:r>
      <w:r w:rsidR="00FA47FB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dus kan hij echt zie wat in de website zijn</w:t>
      </w:r>
    </w:p>
    <w:p w14:paraId="292DE80B" w14:textId="26C1714F" w:rsidR="00FA47FB" w:rsidRDefault="00FA47FB" w:rsidP="000A6C16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3:</w:t>
      </w:r>
      <w:r w:rsidR="007974FF" w:rsidRPr="007974FF">
        <w:rPr>
          <w:rStyle w:val="NoSpacing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</w:t>
      </w:r>
      <w:r w:rsidR="00441153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Als</w:t>
      </w:r>
      <w:r w:rsidR="007974FF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De bezoeker kan de sportapparaten tonen in een categorie</w:t>
      </w:r>
      <w:r w:rsidR="007974FF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  <w:r w:rsidR="007974FF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om goed te zien voor welke categorie met info bestaat</w:t>
      </w:r>
    </w:p>
    <w:p w14:paraId="6624BDD6" w14:textId="71A2AFDA" w:rsidR="00A82892" w:rsidRDefault="00A82892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4:</w:t>
      </w:r>
      <w:r w:rsidRPr="00A82892">
        <w:rPr>
          <w:rStyle w:val="NoSpacing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NoSpacing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bezoeker kan de sportapparaat details tonen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dan kan hij echt apparaat details zien</w:t>
      </w:r>
    </w:p>
    <w:p w14:paraId="094133C3" w14:textId="32C5C18F" w:rsidR="00A82892" w:rsidRDefault="00A82892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5:</w:t>
      </w:r>
      <w:r w:rsidR="001E4E1E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Als</w:t>
      </w:r>
      <w:r w:rsidR="001E4E1E" w:rsidRPr="001E4E1E">
        <w:rPr>
          <w:rStyle w:val="NoSpacing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</w:t>
      </w:r>
      <w:r w:rsidR="001E4E1E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bezoeker kan de reviews per sportapparaat tonen</w:t>
      </w:r>
      <w:r w:rsidR="001E4E1E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dan kan hij goed zien wat voor review bestaat</w:t>
      </w:r>
    </w:p>
    <w:p w14:paraId="679F476A" w14:textId="668B0A05" w:rsidR="001E4E1E" w:rsidRDefault="001E4E1E" w:rsidP="000A6C16">
      <w:pP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6:</w:t>
      </w:r>
      <w:r w:rsidR="009859B6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Als </w:t>
      </w:r>
      <w:r w:rsidR="009859B6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De bezoeker kan contact informatie tonen inclusief ‘map’</w:t>
      </w:r>
      <w:r w:rsidR="009859B6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om goed me de website contacten </w:t>
      </w:r>
    </w:p>
    <w:p w14:paraId="7F0C488A" w14:textId="573278CD" w:rsidR="008A0AD3" w:rsidRDefault="008A0AD3" w:rsidP="000A6C16">
      <w:pP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7: Als</w:t>
      </w:r>
      <w:r w:rsidR="00070C2D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</w:t>
      </w:r>
      <w:r w:rsidR="00070C2D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De bezoeker kan zichzelf laten registreren</w:t>
      </w:r>
      <w:r w:rsidR="00070C2D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dan kan hij de </w:t>
      </w:r>
      <w:r w:rsidR="001C138F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een lied worden</w:t>
      </w:r>
    </w:p>
    <w:p w14:paraId="49653F27" w14:textId="5D7AA752" w:rsidR="001C138F" w:rsidRDefault="001C138F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8: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administrator kan inloggen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dan kan </w:t>
      </w:r>
      <w:r w:rsidR="00D7714D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hij de website aanpassen</w:t>
      </w:r>
    </w:p>
    <w:p w14:paraId="4571EC60" w14:textId="60AADDC6" w:rsidR="00D7714D" w:rsidRDefault="00D7714D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9: Als </w:t>
      </w:r>
      <w:r w:rsidR="001E3862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administrator ziet zijn homepage</w:t>
      </w:r>
      <w:r w:rsidR="001E3862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dus kunnen ze zien dat we in de home pagina bestaat</w:t>
      </w:r>
    </w:p>
    <w:p w14:paraId="64DE1264" w14:textId="77777777" w:rsidR="00690236" w:rsidRDefault="001E3862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10</w:t>
      </w:r>
      <w:r w:rsidR="001A7F33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</w:t>
      </w:r>
      <w:r w:rsidR="00DE104D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Als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: </w:t>
      </w:r>
      <w:r w:rsidR="00DE104D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administrator kan de sportapparaten beheren</w:t>
      </w:r>
      <w:r w:rsidR="00DE104D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dus kan hij deleten en</w:t>
      </w:r>
      <w:r w:rsidR="001A7F33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inserten </w:t>
      </w:r>
    </w:p>
    <w:p w14:paraId="675525D3" w14:textId="77777777" w:rsidR="00690236" w:rsidRDefault="00690236" w:rsidP="000A6C16">
      <w:pP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11: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De administrator kan een sportapparaat toevoegen inclusief ‘fileupload’ </w:t>
      </w:r>
    </w:p>
    <w:p w14:paraId="079398FA" w14:textId="77777777" w:rsidR="00EE79DF" w:rsidRDefault="00690236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12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administrator kan een sportapparaat verwijderen inclusief de image</w:t>
      </w:r>
    </w:p>
    <w:p w14:paraId="3B82D3D8" w14:textId="77777777" w:rsidR="00EE79DF" w:rsidRDefault="00EE79DF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13: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member ziet zijn homepage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dun hij kunne ook zien wat in de home member bestaat</w:t>
      </w:r>
    </w:p>
    <w:p w14:paraId="14AE3CB0" w14:textId="30483B76" w:rsidR="007B471F" w:rsidRDefault="00EE79DF" w:rsidP="000A6C16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14: Als</w:t>
      </w:r>
      <w:r w:rsidR="007B471F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De member kan zijn profiel aanpassen</w:t>
      </w:r>
      <w:r w:rsidR="007B471F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  <w:r w:rsidR="007B471F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dus andere naam en andere </w:t>
      </w:r>
    </w:p>
    <w:p w14:paraId="160AEA7F" w14:textId="16DD6A39" w:rsidR="001E3862" w:rsidRDefault="007B471F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15: Als </w:t>
      </w:r>
      <w:r w:rsidR="001A2627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member kan het wachtwoord aanpassen</w:t>
      </w:r>
      <w:r w:rsidR="001A2627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</w:t>
      </w:r>
      <w:r w:rsidR="00DE104D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</w:t>
      </w:r>
      <w:r w:rsidR="001A2627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dus kan ook hij de wachtwoord aanpassen </w:t>
      </w:r>
    </w:p>
    <w:p w14:paraId="4740C547" w14:textId="0758D126" w:rsidR="001A2627" w:rsidRDefault="001A2627" w:rsidP="000A6C16">
      <w:pP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16</w:t>
      </w:r>
      <w:r w:rsidR="0000562B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Als </w:t>
      </w:r>
      <w:r w:rsidR="0000562B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member kan een recensie schrijven</w:t>
      </w:r>
      <w:r w:rsidR="0000562B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dus kunnen hij </w:t>
      </w:r>
      <w:r w:rsidR="00C8179B"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een feedback scrijven </w:t>
      </w:r>
    </w:p>
    <w:p w14:paraId="755C49BC" w14:textId="3D988E1E" w:rsidR="00C8179B" w:rsidRPr="009859B6" w:rsidRDefault="00D77F26" w:rsidP="000A6C16"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17: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member en administrator kan uitloggen</w:t>
      </w:r>
    </w:p>
    <w:p w14:paraId="13EE6304" w14:textId="7F1867D6" w:rsidR="0056191D" w:rsidRDefault="0056191D" w:rsidP="000A6C16"/>
    <w:p w14:paraId="6654773F" w14:textId="77777777" w:rsidR="0056191D" w:rsidRDefault="0056191D" w:rsidP="000A6C16"/>
    <w:p w14:paraId="2038000C" w14:textId="77777777" w:rsidR="00A257DF" w:rsidRDefault="00F205B8" w:rsidP="002F11DC">
      <w:pPr>
        <w:pStyle w:val="Heading1"/>
      </w:pPr>
      <w:bookmarkStart w:id="3" w:name="_Toc115429048"/>
      <w:r>
        <w:t>Wireframe</w:t>
      </w:r>
      <w:bookmarkEnd w:id="3"/>
    </w:p>
    <w:p w14:paraId="4CF6888B" w14:textId="77777777" w:rsidR="00A85652" w:rsidRDefault="00062187">
      <w:r>
        <w:t xml:space="preserve">In dit </w:t>
      </w:r>
      <w:r w:rsidR="00305F1E">
        <w:t>hoofdstuk</w:t>
      </w:r>
      <w:r>
        <w:t xml:space="preserve"> behandelen wij de wireframes. De wireframes </w:t>
      </w:r>
      <w:r w:rsidR="00A60D6B">
        <w:t>geven een grove schet</w:t>
      </w:r>
      <w:r w:rsidR="001548B9">
        <w:t xml:space="preserve">s weer van hoe de applicatie eruit komt te zien. Hierin worden </w:t>
      </w:r>
      <w:r w:rsidR="00F63162">
        <w:t>de kern element</w:t>
      </w:r>
      <w:r w:rsidR="00AB6617">
        <w:t>en</w:t>
      </w:r>
      <w:r w:rsidR="00F63162">
        <w:t xml:space="preserve"> geplaatst </w:t>
      </w:r>
      <w:r w:rsidR="00AB6617">
        <w:t xml:space="preserve">zodat de features van </w:t>
      </w:r>
      <w:r w:rsidR="00AB6617">
        <w:lastRenderedPageBreak/>
        <w:t>de applicatie weergegeven worden.</w:t>
      </w:r>
      <w:r w:rsidR="008A72D6">
        <w:t xml:space="preserve"> Ook koppelen we de User-stories in dit hoofdstuk aan de wireframes en </w:t>
      </w:r>
      <w:r w:rsidR="00A85652">
        <w:t>dit zal ook de user-stories verduidelijken.</w:t>
      </w:r>
    </w:p>
    <w:p w14:paraId="0FC15A34" w14:textId="66EAE408" w:rsidR="00C2320C" w:rsidRDefault="0042073B" w:rsidP="006E3FF1">
      <w:pPr>
        <w:pStyle w:val="Heading2"/>
      </w:pPr>
      <w:bookmarkStart w:id="4" w:name="_Toc115429049"/>
      <w:r>
        <w:t>&lt;</w:t>
      </w:r>
      <w:r w:rsidR="00540979">
        <w:t>Homepagina</w:t>
      </w:r>
      <w:r>
        <w:t>&gt;</w:t>
      </w:r>
      <w:bookmarkEnd w:id="4"/>
    </w:p>
    <w:p w14:paraId="1AD947F3" w14:textId="5C3AF486" w:rsidR="006D198D" w:rsidRDefault="006D198D" w:rsidP="006D198D">
      <w:r>
        <w:t>De start van de applicatie</w:t>
      </w:r>
      <w:r w:rsidR="00FF762C">
        <w:t xml:space="preserve">. </w:t>
      </w:r>
    </w:p>
    <w:p w14:paraId="5CC3AEEA" w14:textId="04231826" w:rsidR="00540979" w:rsidRPr="006D198D" w:rsidRDefault="00080E5E" w:rsidP="006D198D">
      <w:r w:rsidRPr="00080E5E">
        <w:rPr>
          <w:noProof/>
        </w:rPr>
        <w:drawing>
          <wp:inline distT="0" distB="0" distL="0" distR="0" wp14:anchorId="51620C92" wp14:editId="521A9331">
            <wp:extent cx="5731510" cy="503491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5AFD" w14:textId="216FC69E" w:rsidR="0030707D" w:rsidRDefault="0030707D" w:rsidP="0030707D"/>
    <w:p w14:paraId="011FF719" w14:textId="08D7F08A" w:rsidR="006D198D" w:rsidRDefault="00FF762C" w:rsidP="00FF762C">
      <w:pPr>
        <w:pStyle w:val="Heading3"/>
      </w:pPr>
      <w:bookmarkStart w:id="5" w:name="_Toc115429050"/>
      <w:r>
        <w:t>Koppeling met de user-story</w:t>
      </w:r>
      <w:bookmarkEnd w:id="5"/>
    </w:p>
    <w:p w14:paraId="5F33A131" w14:textId="2A8D2995" w:rsidR="0093344D" w:rsidRPr="0093344D" w:rsidRDefault="00080E5E" w:rsidP="0093344D">
      <w:r>
        <w:t>Userstory 1.</w:t>
      </w:r>
    </w:p>
    <w:p w14:paraId="10552D8B" w14:textId="3B6CEAEE" w:rsidR="00F15F84" w:rsidRDefault="00F15F84" w:rsidP="00F15F84"/>
    <w:p w14:paraId="5C7D754A" w14:textId="77777777" w:rsidR="001A7DFA" w:rsidRPr="00FF762C" w:rsidRDefault="001A7DFA" w:rsidP="00F15F84"/>
    <w:p w14:paraId="1D3344B3" w14:textId="03BC5C35" w:rsidR="001A7DFA" w:rsidRDefault="00080E5E" w:rsidP="001A7DFA">
      <w:pPr>
        <w:pStyle w:val="Heading2"/>
      </w:pPr>
      <w:r>
        <w:t>Categorie</w:t>
      </w:r>
    </w:p>
    <w:p w14:paraId="59023677" w14:textId="0094C3BE" w:rsidR="001A7DFA" w:rsidRDefault="001A7DFA" w:rsidP="001A7DFA">
      <w:r>
        <w:t>Beschrijving  van de pagina</w:t>
      </w:r>
    </w:p>
    <w:p w14:paraId="6625F8EF" w14:textId="63CA8B89" w:rsidR="002446DC" w:rsidRDefault="002446DC" w:rsidP="001A7DFA">
      <w:r w:rsidRPr="002446DC">
        <w:rPr>
          <w:noProof/>
        </w:rPr>
        <w:lastRenderedPageBreak/>
        <w:drawing>
          <wp:inline distT="0" distB="0" distL="0" distR="0" wp14:anchorId="6C57FFDA" wp14:editId="2B36ACD2">
            <wp:extent cx="5731510" cy="501459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8F0" w14:textId="77777777" w:rsidR="001A7DFA" w:rsidRDefault="001A7DFA" w:rsidP="001A7DFA"/>
    <w:p w14:paraId="44F05769" w14:textId="77777777" w:rsidR="001A7DFA" w:rsidRDefault="001A7DFA" w:rsidP="001A7DFA">
      <w:pPr>
        <w:pStyle w:val="Heading3"/>
      </w:pPr>
      <w:bookmarkStart w:id="6" w:name="_Toc115429052"/>
      <w:r>
        <w:t>Koppeling met de user-story</w:t>
      </w:r>
      <w:bookmarkEnd w:id="6"/>
    </w:p>
    <w:p w14:paraId="02961E2A" w14:textId="3C9EC179" w:rsidR="00F15F84" w:rsidRDefault="002446D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Userstory 3.</w:t>
      </w:r>
    </w:p>
    <w:p w14:paraId="7F66CB1B" w14:textId="275454C4" w:rsidR="00080E5E" w:rsidRDefault="00080E5E" w:rsidP="00080E5E">
      <w:pPr>
        <w:pStyle w:val="Heading2"/>
      </w:pPr>
      <w:r>
        <w:lastRenderedPageBreak/>
        <w:t xml:space="preserve">Registreren </w:t>
      </w:r>
    </w:p>
    <w:p w14:paraId="6944B52C" w14:textId="3E85921D" w:rsidR="00080E5E" w:rsidRDefault="00317174" w:rsidP="00080E5E">
      <w:r w:rsidRPr="00317174">
        <w:rPr>
          <w:noProof/>
        </w:rPr>
        <w:drawing>
          <wp:inline distT="0" distB="0" distL="0" distR="0" wp14:anchorId="25434478" wp14:editId="215E14ED">
            <wp:extent cx="5731510" cy="5008245"/>
            <wp:effectExtent l="0" t="0" r="2540" b="190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AAFE" w14:textId="66ED7387" w:rsidR="00080E5E" w:rsidRPr="00080E5E" w:rsidRDefault="00080E5E" w:rsidP="00080E5E"/>
    <w:p w14:paraId="6A6A0EB9" w14:textId="7A6BB976" w:rsidR="00317174" w:rsidRDefault="00317174" w:rsidP="00317174">
      <w:pPr>
        <w:pStyle w:val="Heading3"/>
      </w:pPr>
      <w:r>
        <w:t>Koppeling met de User Story</w:t>
      </w:r>
    </w:p>
    <w:p w14:paraId="11B6D071" w14:textId="1D44E8ED" w:rsidR="00317174" w:rsidRDefault="00317174" w:rsidP="00317174">
      <w:r>
        <w:t>Userstory 7.</w:t>
      </w:r>
    </w:p>
    <w:p w14:paraId="4E4C2962" w14:textId="5ADC8152" w:rsidR="00EE1A0F" w:rsidRDefault="00EE1A0F" w:rsidP="00EE1A0F">
      <w:pPr>
        <w:pStyle w:val="Heading2"/>
      </w:pPr>
      <w:r>
        <w:lastRenderedPageBreak/>
        <w:t>Login</w:t>
      </w:r>
    </w:p>
    <w:p w14:paraId="120A8246" w14:textId="2A97B000" w:rsidR="00317174" w:rsidRPr="00317174" w:rsidRDefault="00EE1A0F" w:rsidP="00317174">
      <w:pPr>
        <w:pStyle w:val="Heading3"/>
        <w:numPr>
          <w:ilvl w:val="0"/>
          <w:numId w:val="0"/>
        </w:numPr>
        <w:ind w:left="720" w:hanging="720"/>
        <w:rPr>
          <w:sz w:val="32"/>
          <w:szCs w:val="32"/>
        </w:rPr>
      </w:pPr>
      <w:r w:rsidRPr="00EE1A0F">
        <w:rPr>
          <w:noProof/>
          <w:sz w:val="32"/>
          <w:szCs w:val="32"/>
        </w:rPr>
        <w:drawing>
          <wp:inline distT="0" distB="0" distL="0" distR="0" wp14:anchorId="1847B72F" wp14:editId="31141D6C">
            <wp:extent cx="5731510" cy="5006340"/>
            <wp:effectExtent l="0" t="0" r="254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174" w:rsidRPr="00317174">
        <w:rPr>
          <w:sz w:val="32"/>
          <w:szCs w:val="32"/>
        </w:rPr>
        <w:t xml:space="preserve"> </w:t>
      </w:r>
    </w:p>
    <w:p w14:paraId="77A8960C" w14:textId="546D9E75" w:rsidR="00317174" w:rsidRPr="00317174" w:rsidRDefault="00317174" w:rsidP="00317174">
      <w:pPr>
        <w:rPr>
          <w:b/>
          <w:bCs/>
        </w:rPr>
      </w:pPr>
    </w:p>
    <w:p w14:paraId="5AAA3377" w14:textId="11D2A4CB" w:rsidR="00EE1A0F" w:rsidRDefault="00EE1A0F" w:rsidP="00EE1A0F">
      <w:pPr>
        <w:pStyle w:val="Heading3"/>
      </w:pPr>
      <w:r>
        <w:t xml:space="preserve">Koppeling met de user-story </w:t>
      </w:r>
    </w:p>
    <w:p w14:paraId="5908AFD9" w14:textId="15FEB168" w:rsidR="00EE1A0F" w:rsidRDefault="00EE2AAD" w:rsidP="00EE1A0F">
      <w:r>
        <w:t>Userstory 8.</w:t>
      </w:r>
    </w:p>
    <w:p w14:paraId="480ABB64" w14:textId="6A279FE1" w:rsidR="00620C90" w:rsidRDefault="00620C90" w:rsidP="00620C90">
      <w:pPr>
        <w:pStyle w:val="Heading2"/>
      </w:pPr>
      <w:r>
        <w:lastRenderedPageBreak/>
        <w:t>Contact</w:t>
      </w:r>
    </w:p>
    <w:p w14:paraId="40FDF833" w14:textId="2A47D0C8" w:rsidR="00620C90" w:rsidRPr="00EE1A0F" w:rsidRDefault="00963E1D" w:rsidP="00EE1A0F">
      <w:r w:rsidRPr="00963E1D">
        <w:rPr>
          <w:noProof/>
        </w:rPr>
        <w:drawing>
          <wp:inline distT="0" distB="0" distL="0" distR="0" wp14:anchorId="20214C78" wp14:editId="24DF7AE6">
            <wp:extent cx="5731510" cy="5024120"/>
            <wp:effectExtent l="0" t="0" r="254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DB6F" w14:textId="77777777" w:rsidR="00963E1D" w:rsidRDefault="00963E1D" w:rsidP="00963E1D">
      <w:pPr>
        <w:pStyle w:val="Heading3"/>
      </w:pPr>
      <w:r>
        <w:t xml:space="preserve">Koppeling met de user-story </w:t>
      </w:r>
    </w:p>
    <w:p w14:paraId="04040D11" w14:textId="0ED4F9B4" w:rsidR="00EE1A0F" w:rsidRDefault="00EE2AAD" w:rsidP="00EE1A0F">
      <w:r>
        <w:t>Userstory 6.</w:t>
      </w:r>
    </w:p>
    <w:p w14:paraId="159A1BD8" w14:textId="74CE9A72" w:rsidR="00963E1D" w:rsidRDefault="00963E1D" w:rsidP="00963E1D">
      <w:pPr>
        <w:pStyle w:val="Heading2"/>
      </w:pPr>
      <w:r>
        <w:lastRenderedPageBreak/>
        <w:t>Details</w:t>
      </w:r>
    </w:p>
    <w:p w14:paraId="5DDCA5B9" w14:textId="757E37E7" w:rsidR="00963E1D" w:rsidRDefault="00854259" w:rsidP="00963E1D">
      <w:r w:rsidRPr="00854259">
        <w:rPr>
          <w:noProof/>
        </w:rPr>
        <w:drawing>
          <wp:inline distT="0" distB="0" distL="0" distR="0" wp14:anchorId="075D7CCE" wp14:editId="5696E28E">
            <wp:extent cx="5731510" cy="5038090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C5A" w14:textId="77777777" w:rsidR="00854259" w:rsidRPr="00963E1D" w:rsidRDefault="00854259" w:rsidP="00963E1D"/>
    <w:p w14:paraId="691BA1C4" w14:textId="17144D7B" w:rsidR="001D0AAE" w:rsidRDefault="001D0AAE" w:rsidP="001D0AAE">
      <w:pPr>
        <w:pStyle w:val="Heading3"/>
      </w:pPr>
      <w:r>
        <w:t>Koppeling met user-story</w:t>
      </w:r>
    </w:p>
    <w:p w14:paraId="00ED2102" w14:textId="2DB41C78" w:rsidR="001D0AAE" w:rsidRDefault="001D0AAE" w:rsidP="001D0AAE">
      <w:r>
        <w:t>Userstory 4.</w:t>
      </w:r>
    </w:p>
    <w:p w14:paraId="58E587FD" w14:textId="24770585" w:rsidR="00E10C1F" w:rsidRDefault="00E10C1F" w:rsidP="00E10C1F">
      <w:pPr>
        <w:pStyle w:val="Heading2"/>
      </w:pPr>
      <w:r>
        <w:lastRenderedPageBreak/>
        <w:t>Beheer</w:t>
      </w:r>
    </w:p>
    <w:p w14:paraId="3926E6F5" w14:textId="46B26BCA" w:rsidR="00E10C1F" w:rsidRPr="00E10C1F" w:rsidRDefault="00A12EF6" w:rsidP="00E10C1F">
      <w:r w:rsidRPr="00A12EF6">
        <w:rPr>
          <w:noProof/>
        </w:rPr>
        <w:drawing>
          <wp:inline distT="0" distB="0" distL="0" distR="0" wp14:anchorId="45DDF348" wp14:editId="6FC1D64D">
            <wp:extent cx="5731510" cy="5035550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C2A" w14:textId="77777777" w:rsidR="00A12EF6" w:rsidRDefault="00A12EF6" w:rsidP="00A12EF6">
      <w:pPr>
        <w:pStyle w:val="Heading3"/>
      </w:pPr>
      <w:r>
        <w:t>Koppeling met user-story</w:t>
      </w:r>
    </w:p>
    <w:p w14:paraId="1F26AF37" w14:textId="4680073B" w:rsidR="001D0AAE" w:rsidRPr="001D0AAE" w:rsidRDefault="00A12EF6" w:rsidP="001D0AAE">
      <w:r>
        <w:t xml:space="preserve">Userstory </w:t>
      </w:r>
      <w:r w:rsidR="00BA67BB">
        <w:t>9.</w:t>
      </w:r>
    </w:p>
    <w:p w14:paraId="7C0D7038" w14:textId="77777777" w:rsidR="00317174" w:rsidRPr="00317174" w:rsidRDefault="00317174" w:rsidP="00317174"/>
    <w:p w14:paraId="7C4DA1FE" w14:textId="0C8C5A09" w:rsidR="00BE4B02" w:rsidRDefault="00BE4B02">
      <w:r>
        <w:br w:type="page"/>
      </w:r>
    </w:p>
    <w:p w14:paraId="24D0A79C" w14:textId="77777777" w:rsidR="00080E5E" w:rsidRDefault="00080E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D98C001" w14:textId="462BDE17" w:rsidR="00A257DF" w:rsidRDefault="00854259" w:rsidP="00222411">
      <w:pPr>
        <w:pStyle w:val="Heading1"/>
      </w:pPr>
      <w:r>
        <w:t>Sitemap</w:t>
      </w:r>
    </w:p>
    <w:p w14:paraId="510BC772" w14:textId="4BEF4E55" w:rsidR="00F444E9" w:rsidRDefault="00F444E9" w:rsidP="00F444E9"/>
    <w:p w14:paraId="369CFEA0" w14:textId="65E322C6" w:rsidR="00F444E9" w:rsidRPr="00F444E9" w:rsidRDefault="00F444E9" w:rsidP="00F444E9">
      <w:r w:rsidRPr="00F444E9">
        <w:rPr>
          <w:noProof/>
        </w:rPr>
        <w:drawing>
          <wp:inline distT="0" distB="0" distL="0" distR="0" wp14:anchorId="55B9E846" wp14:editId="6B31E603">
            <wp:extent cx="5731510" cy="3978275"/>
            <wp:effectExtent l="0" t="0" r="2540" b="317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C36D" w14:textId="77777777" w:rsidR="00A257DF" w:rsidRDefault="00A257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F7F700" w14:textId="77777777" w:rsidR="00A257DF" w:rsidRDefault="00F205B8" w:rsidP="00222411">
      <w:pPr>
        <w:pStyle w:val="Heading1"/>
      </w:pPr>
      <w:bookmarkStart w:id="7" w:name="_Toc115429054"/>
      <w:r>
        <w:lastRenderedPageBreak/>
        <w:t>Mockup</w:t>
      </w:r>
      <w:bookmarkEnd w:id="7"/>
    </w:p>
    <w:p w14:paraId="26CBA301" w14:textId="77777777" w:rsidR="00A257DF" w:rsidRDefault="00A257DF" w:rsidP="00A257DF"/>
    <w:p w14:paraId="6D391555" w14:textId="0B385CF6" w:rsidR="00A257DF" w:rsidRDefault="00D47810" w:rsidP="00A257DF">
      <w:r w:rsidRPr="00D47810">
        <w:rPr>
          <w:noProof/>
        </w:rPr>
        <w:drawing>
          <wp:inline distT="0" distB="0" distL="0" distR="0" wp14:anchorId="2E548587" wp14:editId="3543F5C5">
            <wp:extent cx="5731510" cy="4557395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0D68" w14:textId="56753521" w:rsidR="00D47810" w:rsidRDefault="00B93B40" w:rsidP="00A257DF">
      <w:r w:rsidRPr="00B93B40">
        <w:rPr>
          <w:noProof/>
        </w:rPr>
        <w:lastRenderedPageBreak/>
        <w:drawing>
          <wp:inline distT="0" distB="0" distL="0" distR="0" wp14:anchorId="7EFBC999" wp14:editId="69755CC7">
            <wp:extent cx="5731510" cy="4554855"/>
            <wp:effectExtent l="0" t="0" r="254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0FF9" w14:textId="14B11A62" w:rsidR="00B93B40" w:rsidRDefault="00136BD7" w:rsidP="00A257DF">
      <w:r w:rsidRPr="00136BD7">
        <w:rPr>
          <w:noProof/>
        </w:rPr>
        <w:lastRenderedPageBreak/>
        <w:drawing>
          <wp:inline distT="0" distB="0" distL="0" distR="0" wp14:anchorId="5423B3D0" wp14:editId="5312D639">
            <wp:extent cx="5731510" cy="4612005"/>
            <wp:effectExtent l="0" t="0" r="254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4A0" w14:textId="3E12AD04" w:rsidR="00136BD7" w:rsidRDefault="005C4D56" w:rsidP="00A257DF">
      <w:r w:rsidRPr="005C4D56">
        <w:rPr>
          <w:noProof/>
        </w:rPr>
        <w:lastRenderedPageBreak/>
        <w:drawing>
          <wp:inline distT="0" distB="0" distL="0" distR="0" wp14:anchorId="6CD8C37C" wp14:editId="3751700D">
            <wp:extent cx="5731510" cy="4551045"/>
            <wp:effectExtent l="0" t="0" r="2540" b="190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5205" w14:textId="1B65303D" w:rsidR="00056AB7" w:rsidRDefault="008A119C" w:rsidP="00056AB7">
      <w:r w:rsidRPr="008A119C">
        <w:rPr>
          <w:noProof/>
        </w:rPr>
        <w:lastRenderedPageBreak/>
        <w:drawing>
          <wp:inline distT="0" distB="0" distL="0" distR="0" wp14:anchorId="464BF17C" wp14:editId="7F773625">
            <wp:extent cx="5731510" cy="4370070"/>
            <wp:effectExtent l="0" t="0" r="254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654F" w14:textId="6EF05FFE" w:rsidR="008A119C" w:rsidRDefault="005D6B6C" w:rsidP="00056AB7">
      <w:r w:rsidRPr="005D6B6C">
        <w:rPr>
          <w:noProof/>
        </w:rPr>
        <w:lastRenderedPageBreak/>
        <w:drawing>
          <wp:inline distT="0" distB="0" distL="0" distR="0" wp14:anchorId="7AFAE3CE" wp14:editId="2D03DF71">
            <wp:extent cx="5731510" cy="4620895"/>
            <wp:effectExtent l="0" t="0" r="2540" b="825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85B1" w14:textId="4DBA6806" w:rsidR="00A5476D" w:rsidRPr="00056AB7" w:rsidRDefault="00A5476D" w:rsidP="00056AB7">
      <w:r w:rsidRPr="00A5476D">
        <w:rPr>
          <w:noProof/>
        </w:rPr>
        <w:lastRenderedPageBreak/>
        <w:drawing>
          <wp:inline distT="0" distB="0" distL="0" distR="0" wp14:anchorId="03357F7B" wp14:editId="53B4EE03">
            <wp:extent cx="5731510" cy="4601210"/>
            <wp:effectExtent l="0" t="0" r="2540" b="8890"/>
            <wp:docPr id="17" name="Afbeelding 17" descr="Afbeelding met tekst, schermafbeelding, compute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, schermafbeelding, computer, elektronica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76D" w:rsidRPr="00056AB7" w:rsidSect="00A257D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D72F6" w14:textId="77777777" w:rsidR="002E18D1" w:rsidRDefault="002E18D1" w:rsidP="00A257DF">
      <w:pPr>
        <w:spacing w:after="0" w:line="240" w:lineRule="auto"/>
      </w:pPr>
      <w:r>
        <w:separator/>
      </w:r>
    </w:p>
  </w:endnote>
  <w:endnote w:type="continuationSeparator" w:id="0">
    <w:p w14:paraId="2B876DF8" w14:textId="77777777" w:rsidR="002E18D1" w:rsidRDefault="002E18D1" w:rsidP="00A25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446A" w14:textId="77777777" w:rsidR="00222411" w:rsidRDefault="003A0579" w:rsidP="00222411">
    <w:pPr>
      <w:pStyle w:val="Footer"/>
    </w:pPr>
    <w:r>
      <w:t>Klant: [KLANTNAAM]</w:t>
    </w:r>
    <w:r w:rsidR="00222411">
      <w:tab/>
    </w:r>
    <w:r w:rsidR="00F70932">
      <w:t>ROC Mondriaan</w:t>
    </w:r>
    <w:r w:rsidR="00222411">
      <w:tab/>
    </w:r>
    <w:sdt>
      <w:sdtPr>
        <w:id w:val="-871072171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 w:rsidR="00222411">
              <w:t xml:space="preserve">Page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PAGE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  <w:r w:rsidR="00222411">
              <w:t xml:space="preserve"> of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NUMPAGES 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50568D0B" w14:textId="77777777" w:rsidR="007A68DD" w:rsidRDefault="007A6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7FABF" w14:textId="77777777" w:rsidR="002E18D1" w:rsidRDefault="002E18D1" w:rsidP="00A257DF">
      <w:pPr>
        <w:spacing w:after="0" w:line="240" w:lineRule="auto"/>
      </w:pPr>
      <w:r>
        <w:separator/>
      </w:r>
    </w:p>
  </w:footnote>
  <w:footnote w:type="continuationSeparator" w:id="0">
    <w:p w14:paraId="5F92F690" w14:textId="77777777" w:rsidR="002E18D1" w:rsidRDefault="002E18D1" w:rsidP="00A25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960D6" w14:textId="69F280D1" w:rsidR="007A68DD" w:rsidRPr="003A0579" w:rsidRDefault="003A0579" w:rsidP="003A0579">
    <w:pPr>
      <w:pStyle w:val="Header"/>
    </w:pPr>
    <w:r>
      <w:t>Functioneel Ontwerp</w:t>
    </w:r>
    <w:r>
      <w:tab/>
      <w:t>Team</w:t>
    </w:r>
    <w:r>
      <w:tab/>
      <w:t>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E6718"/>
    <w:multiLevelType w:val="multilevel"/>
    <w:tmpl w:val="78D896E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4C0EEC"/>
    <w:multiLevelType w:val="hybridMultilevel"/>
    <w:tmpl w:val="8544E1A6"/>
    <w:lvl w:ilvl="0" w:tplc="0F1878EE">
      <w:start w:val="1"/>
      <w:numFmt w:val="decimal"/>
      <w:pStyle w:val="TOCHeading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113891"/>
    <w:multiLevelType w:val="hybridMultilevel"/>
    <w:tmpl w:val="0A9425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F4B2B"/>
    <w:multiLevelType w:val="hybridMultilevel"/>
    <w:tmpl w:val="F60004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1694087">
    <w:abstractNumId w:val="3"/>
  </w:num>
  <w:num w:numId="2" w16cid:durableId="1681470259">
    <w:abstractNumId w:val="1"/>
  </w:num>
  <w:num w:numId="3" w16cid:durableId="1589996290">
    <w:abstractNumId w:val="0"/>
  </w:num>
  <w:num w:numId="4" w16cid:durableId="75903357">
    <w:abstractNumId w:val="0"/>
  </w:num>
  <w:num w:numId="5" w16cid:durableId="872884981">
    <w:abstractNumId w:val="2"/>
  </w:num>
  <w:num w:numId="6" w16cid:durableId="695890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13"/>
    <w:rsid w:val="0000562B"/>
    <w:rsid w:val="0002660E"/>
    <w:rsid w:val="00034365"/>
    <w:rsid w:val="000502ED"/>
    <w:rsid w:val="00053025"/>
    <w:rsid w:val="00056AB7"/>
    <w:rsid w:val="00062187"/>
    <w:rsid w:val="00062F92"/>
    <w:rsid w:val="00070C2D"/>
    <w:rsid w:val="00071F22"/>
    <w:rsid w:val="00080E5E"/>
    <w:rsid w:val="000A3194"/>
    <w:rsid w:val="000A6C16"/>
    <w:rsid w:val="000B4D5C"/>
    <w:rsid w:val="000C1A0B"/>
    <w:rsid w:val="000E359D"/>
    <w:rsid w:val="00116F81"/>
    <w:rsid w:val="00126F70"/>
    <w:rsid w:val="00136BD7"/>
    <w:rsid w:val="0014151C"/>
    <w:rsid w:val="0014223B"/>
    <w:rsid w:val="00153DA3"/>
    <w:rsid w:val="001548B9"/>
    <w:rsid w:val="00170B88"/>
    <w:rsid w:val="001729C0"/>
    <w:rsid w:val="001A2627"/>
    <w:rsid w:val="001A7DFA"/>
    <w:rsid w:val="001A7F33"/>
    <w:rsid w:val="001C138F"/>
    <w:rsid w:val="001D0AAE"/>
    <w:rsid w:val="001D0B78"/>
    <w:rsid w:val="001D4C53"/>
    <w:rsid w:val="001E3862"/>
    <w:rsid w:val="001E4E1E"/>
    <w:rsid w:val="001F0FF4"/>
    <w:rsid w:val="001F1B54"/>
    <w:rsid w:val="002204D0"/>
    <w:rsid w:val="00222411"/>
    <w:rsid w:val="002446DC"/>
    <w:rsid w:val="00253267"/>
    <w:rsid w:val="00265602"/>
    <w:rsid w:val="00267FD4"/>
    <w:rsid w:val="002A085F"/>
    <w:rsid w:val="002E18D1"/>
    <w:rsid w:val="002E3F6A"/>
    <w:rsid w:val="002E4869"/>
    <w:rsid w:val="002F11DC"/>
    <w:rsid w:val="00305F1E"/>
    <w:rsid w:val="0030707D"/>
    <w:rsid w:val="00313209"/>
    <w:rsid w:val="00313283"/>
    <w:rsid w:val="00317174"/>
    <w:rsid w:val="003703C3"/>
    <w:rsid w:val="003779E1"/>
    <w:rsid w:val="003A0579"/>
    <w:rsid w:val="003A3C15"/>
    <w:rsid w:val="003E5EF5"/>
    <w:rsid w:val="0042073B"/>
    <w:rsid w:val="00435AB8"/>
    <w:rsid w:val="00441153"/>
    <w:rsid w:val="004606AF"/>
    <w:rsid w:val="00480CCF"/>
    <w:rsid w:val="004D414A"/>
    <w:rsid w:val="004F6206"/>
    <w:rsid w:val="00503B63"/>
    <w:rsid w:val="00540979"/>
    <w:rsid w:val="00546CBA"/>
    <w:rsid w:val="0056191D"/>
    <w:rsid w:val="0056778B"/>
    <w:rsid w:val="00576089"/>
    <w:rsid w:val="00590E40"/>
    <w:rsid w:val="00594797"/>
    <w:rsid w:val="00594BF5"/>
    <w:rsid w:val="005A1013"/>
    <w:rsid w:val="005A3E46"/>
    <w:rsid w:val="005B1B2E"/>
    <w:rsid w:val="005B4DC6"/>
    <w:rsid w:val="005B5242"/>
    <w:rsid w:val="005C4D56"/>
    <w:rsid w:val="005D6B6C"/>
    <w:rsid w:val="005E666B"/>
    <w:rsid w:val="00601161"/>
    <w:rsid w:val="00611579"/>
    <w:rsid w:val="0061768F"/>
    <w:rsid w:val="00620C90"/>
    <w:rsid w:val="0064773A"/>
    <w:rsid w:val="00654075"/>
    <w:rsid w:val="00661185"/>
    <w:rsid w:val="00681129"/>
    <w:rsid w:val="00682B91"/>
    <w:rsid w:val="006843C1"/>
    <w:rsid w:val="00690236"/>
    <w:rsid w:val="006A3780"/>
    <w:rsid w:val="006A781D"/>
    <w:rsid w:val="006B55A1"/>
    <w:rsid w:val="006C0102"/>
    <w:rsid w:val="006C6B29"/>
    <w:rsid w:val="006D198D"/>
    <w:rsid w:val="006E3563"/>
    <w:rsid w:val="006E3FF1"/>
    <w:rsid w:val="006E60D4"/>
    <w:rsid w:val="006F503C"/>
    <w:rsid w:val="00711B3D"/>
    <w:rsid w:val="007444F4"/>
    <w:rsid w:val="00754D47"/>
    <w:rsid w:val="00785381"/>
    <w:rsid w:val="00787444"/>
    <w:rsid w:val="00793388"/>
    <w:rsid w:val="007974FF"/>
    <w:rsid w:val="007A68DD"/>
    <w:rsid w:val="007B471F"/>
    <w:rsid w:val="007B5018"/>
    <w:rsid w:val="007E35C7"/>
    <w:rsid w:val="007F356F"/>
    <w:rsid w:val="007F6746"/>
    <w:rsid w:val="00802D6C"/>
    <w:rsid w:val="00851B6C"/>
    <w:rsid w:val="00854259"/>
    <w:rsid w:val="008718FE"/>
    <w:rsid w:val="008A0AD3"/>
    <w:rsid w:val="008A119C"/>
    <w:rsid w:val="008A72D6"/>
    <w:rsid w:val="008A755D"/>
    <w:rsid w:val="008C1723"/>
    <w:rsid w:val="008D1609"/>
    <w:rsid w:val="008D4B00"/>
    <w:rsid w:val="008F2D17"/>
    <w:rsid w:val="008F4085"/>
    <w:rsid w:val="009025A6"/>
    <w:rsid w:val="00924D83"/>
    <w:rsid w:val="0093344D"/>
    <w:rsid w:val="009427AF"/>
    <w:rsid w:val="009568A8"/>
    <w:rsid w:val="00963E1D"/>
    <w:rsid w:val="00982643"/>
    <w:rsid w:val="009859B6"/>
    <w:rsid w:val="00995771"/>
    <w:rsid w:val="009A329B"/>
    <w:rsid w:val="009F17C9"/>
    <w:rsid w:val="00A12EF6"/>
    <w:rsid w:val="00A257DF"/>
    <w:rsid w:val="00A45406"/>
    <w:rsid w:val="00A5476D"/>
    <w:rsid w:val="00A60D6B"/>
    <w:rsid w:val="00A717A3"/>
    <w:rsid w:val="00A75CE6"/>
    <w:rsid w:val="00A82892"/>
    <w:rsid w:val="00A85652"/>
    <w:rsid w:val="00A95C17"/>
    <w:rsid w:val="00AB6617"/>
    <w:rsid w:val="00AC61F9"/>
    <w:rsid w:val="00AD41A2"/>
    <w:rsid w:val="00AD78C6"/>
    <w:rsid w:val="00AF08B5"/>
    <w:rsid w:val="00B22D4E"/>
    <w:rsid w:val="00B471EA"/>
    <w:rsid w:val="00B47353"/>
    <w:rsid w:val="00B57409"/>
    <w:rsid w:val="00B61459"/>
    <w:rsid w:val="00B70027"/>
    <w:rsid w:val="00B76220"/>
    <w:rsid w:val="00B90EC1"/>
    <w:rsid w:val="00B93B40"/>
    <w:rsid w:val="00BA67BB"/>
    <w:rsid w:val="00BE4B02"/>
    <w:rsid w:val="00C20463"/>
    <w:rsid w:val="00C2320C"/>
    <w:rsid w:val="00C254E7"/>
    <w:rsid w:val="00C35622"/>
    <w:rsid w:val="00C3765B"/>
    <w:rsid w:val="00C40C90"/>
    <w:rsid w:val="00C4463B"/>
    <w:rsid w:val="00C47594"/>
    <w:rsid w:val="00C7271C"/>
    <w:rsid w:val="00C8179B"/>
    <w:rsid w:val="00C83E6F"/>
    <w:rsid w:val="00C91E3D"/>
    <w:rsid w:val="00CE6D12"/>
    <w:rsid w:val="00D312DE"/>
    <w:rsid w:val="00D47810"/>
    <w:rsid w:val="00D6271C"/>
    <w:rsid w:val="00D7714D"/>
    <w:rsid w:val="00D77F26"/>
    <w:rsid w:val="00D873BF"/>
    <w:rsid w:val="00D87472"/>
    <w:rsid w:val="00D926C6"/>
    <w:rsid w:val="00D96BFC"/>
    <w:rsid w:val="00DB59AC"/>
    <w:rsid w:val="00DC6DFC"/>
    <w:rsid w:val="00DC7E50"/>
    <w:rsid w:val="00DE104D"/>
    <w:rsid w:val="00E06F09"/>
    <w:rsid w:val="00E10C1F"/>
    <w:rsid w:val="00E124AF"/>
    <w:rsid w:val="00E16256"/>
    <w:rsid w:val="00E33319"/>
    <w:rsid w:val="00E5381E"/>
    <w:rsid w:val="00E84585"/>
    <w:rsid w:val="00E852BD"/>
    <w:rsid w:val="00EA0067"/>
    <w:rsid w:val="00EB2C67"/>
    <w:rsid w:val="00EB3D8D"/>
    <w:rsid w:val="00EC6DAC"/>
    <w:rsid w:val="00ED6C00"/>
    <w:rsid w:val="00EE1A0F"/>
    <w:rsid w:val="00EE2AAD"/>
    <w:rsid w:val="00EE79DF"/>
    <w:rsid w:val="00F15F84"/>
    <w:rsid w:val="00F205B8"/>
    <w:rsid w:val="00F37236"/>
    <w:rsid w:val="00F444E9"/>
    <w:rsid w:val="00F54C8A"/>
    <w:rsid w:val="00F63162"/>
    <w:rsid w:val="00F70932"/>
    <w:rsid w:val="00FA47FB"/>
    <w:rsid w:val="00FF49AB"/>
    <w:rsid w:val="00FF762C"/>
    <w:rsid w:val="0B1E1DCF"/>
    <w:rsid w:val="1936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9C433D6"/>
  <w15:chartTrackingRefBased/>
  <w15:docId w15:val="{40E6D5E0-CDF4-42E2-8070-F20E1242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41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41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41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41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41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41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41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41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41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7D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7DF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7DF"/>
  </w:style>
  <w:style w:type="paragraph" w:styleId="Footer">
    <w:name w:val="footer"/>
    <w:basedOn w:val="Normal"/>
    <w:link w:val="Footer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7DF"/>
  </w:style>
  <w:style w:type="character" w:customStyle="1" w:styleId="Heading1Char">
    <w:name w:val="Heading 1 Char"/>
    <w:basedOn w:val="DefaultParagraphFont"/>
    <w:link w:val="Heading1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54C8A"/>
    <w:pPr>
      <w:numPr>
        <w:numId w:val="2"/>
      </w:num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F54C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4C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54C8A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F54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4C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D5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22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4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4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4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4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4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4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25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82B91"/>
    <w:pPr>
      <w:spacing w:after="100"/>
      <w:ind w:left="440"/>
    </w:pPr>
  </w:style>
  <w:style w:type="character" w:customStyle="1" w:styleId="normaltextrun">
    <w:name w:val="normaltextrun"/>
    <w:basedOn w:val="DefaultParagraphFont"/>
    <w:rsid w:val="007E35C7"/>
  </w:style>
  <w:style w:type="character" w:customStyle="1" w:styleId="eop">
    <w:name w:val="eop"/>
    <w:basedOn w:val="DefaultParagraphFont"/>
    <w:rsid w:val="00797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rie\Downloads\OneDrive_1_08-07-2020\Functioneel%20Ontwer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</PublishDate>
  <Abstract>De productvision van de Klant </Abstract>
  <CompanyAddress>Den Haag</CompanyAddress>
  <CompanyPhone/>
  <CompanyFax/>
  <CompanyEmail>1K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8FE8B1236FC947AD3E4626A9F81877" ma:contentTypeVersion="14" ma:contentTypeDescription="Een nieuw document maken." ma:contentTypeScope="" ma:versionID="9216b4a4bb9a3a6075737e8dc74dba9d">
  <xsd:schema xmlns:xsd="http://www.w3.org/2001/XMLSchema" xmlns:xs="http://www.w3.org/2001/XMLSchema" xmlns:p="http://schemas.microsoft.com/office/2006/metadata/properties" xmlns:ns3="c96c689c-6965-42c8-8a8a-55b01e71829c" xmlns:ns4="de8576c0-0b1f-44ce-a97c-61134edb91bb" targetNamespace="http://schemas.microsoft.com/office/2006/metadata/properties" ma:root="true" ma:fieldsID="d78ab5efa1464e22571f60d619e1ac4b" ns3:_="" ns4:_="">
    <xsd:import namespace="c96c689c-6965-42c8-8a8a-55b01e71829c"/>
    <xsd:import namespace="de8576c0-0b1f-44ce-a97c-61134edb91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c689c-6965-42c8-8a8a-55b01e7182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8576c0-0b1f-44ce-a97c-61134edb91b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96c689c-6965-42c8-8a8a-55b01e71829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EB6A60-903E-43DB-A079-FA6336CB0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6c689c-6965-42c8-8a8a-55b01e71829c"/>
    <ds:schemaRef ds:uri="de8576c0-0b1f-44ce-a97c-61134edb91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6825A4-B743-4155-A502-62F05A934368}">
  <ds:schemaRefs>
    <ds:schemaRef ds:uri="http://schemas.microsoft.com/office/2006/metadata/properties"/>
    <ds:schemaRef ds:uri="http://schemas.microsoft.com/office/infopath/2007/PartnerControls"/>
    <ds:schemaRef ds:uri="c96c689c-6965-42c8-8a8a-55b01e71829c"/>
  </ds:schemaRefs>
</ds:datastoreItem>
</file>

<file path=customXml/itemProps4.xml><?xml version="1.0" encoding="utf-8"?>
<ds:datastoreItem xmlns:ds="http://schemas.openxmlformats.org/officeDocument/2006/customXml" ds:itemID="{676E4ED6-D2F6-4452-838A-669BA84CC0A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9656981-048F-4284-8989-603A95F5CD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Functioneel Ontwerp Template.dotx</Template>
  <TotalTime>0</TotalTime>
  <Pages>18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Behoefteanalyse</vt:lpstr>
    </vt:vector>
  </TitlesOfParts>
  <Company>ROC Mondriaan</Company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Behoefteanalyse</dc:title>
  <dc:subject>Project</dc:subject>
  <dc:creator>Leannan Bant, Basel Hosari</dc:creator>
  <cp:keywords/>
  <dc:description/>
  <cp:lastModifiedBy>Mohamad Basel Hosari</cp:lastModifiedBy>
  <cp:revision>27</cp:revision>
  <cp:lastPrinted>2019-10-02T10:33:00Z</cp:lastPrinted>
  <dcterms:created xsi:type="dcterms:W3CDTF">2023-01-15T21:20:00Z</dcterms:created>
  <dcterms:modified xsi:type="dcterms:W3CDTF">2023-01-20T15:30:00Z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0x010100B58FE8B1236FC947AD3E4626A9F81877</vt:lpwstr>
  </property>
  <property fmtid="{D5CDD505-2E9C-101B-9397-08002B2CF9AE}" pid="3" name="MediaServiceImageTags">
    <vt:lpwstr/>
  </property>
</Properties>
</file>